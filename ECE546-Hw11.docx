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357D96" w14:textId="12131991" w:rsidR="007A013F" w:rsidRPr="00320FE4" w:rsidRDefault="005A5E1C" w:rsidP="004000DF">
      <w:pPr>
        <w:pStyle w:val="1"/>
        <w:rPr>
          <w:sz w:val="24"/>
        </w:rPr>
      </w:pPr>
      <w:r w:rsidRPr="00320FE4">
        <w:rPr>
          <w:sz w:val="24"/>
        </w:rPr>
        <w:t>Schematic</w:t>
      </w:r>
    </w:p>
    <w:p w14:paraId="4BDE23ED" w14:textId="36EAB557" w:rsidR="0060477A" w:rsidRPr="00320FE4" w:rsidRDefault="003F59C9" w:rsidP="0086412F">
      <w:pPr>
        <w:pStyle w:val="2"/>
        <w:rPr>
          <w:sz w:val="22"/>
        </w:rPr>
      </w:pPr>
      <w:r w:rsidRPr="00320FE4">
        <w:rPr>
          <w:sz w:val="22"/>
        </w:rPr>
        <w:t>Modified DFE</w:t>
      </w:r>
    </w:p>
    <w:p w14:paraId="2B919CFB" w14:textId="1BC3F276" w:rsidR="000034BB" w:rsidRPr="00320FE4" w:rsidRDefault="000034BB" w:rsidP="000034BB">
      <w:pPr>
        <w:rPr>
          <w:sz w:val="22"/>
        </w:rPr>
      </w:pPr>
      <w:r w:rsidRPr="00320FE4">
        <w:rPr>
          <w:sz w:val="22"/>
        </w:rPr>
        <w:t xml:space="preserve">There are some modification </w:t>
      </w:r>
      <w:r w:rsidR="00A97DB8" w:rsidRPr="00320FE4">
        <w:rPr>
          <w:sz w:val="22"/>
        </w:rPr>
        <w:t>of DFE</w:t>
      </w:r>
      <w:r w:rsidR="005B6D3C" w:rsidRPr="00320FE4">
        <w:rPr>
          <w:sz w:val="22"/>
        </w:rPr>
        <w:t xml:space="preserve"> code.</w:t>
      </w:r>
      <w:r w:rsidR="004542A0" w:rsidRPr="00320FE4">
        <w:rPr>
          <w:sz w:val="22"/>
        </w:rPr>
        <w:t xml:space="preserve"> </w:t>
      </w:r>
      <w:r w:rsidR="004B6055" w:rsidRPr="00320FE4">
        <w:rPr>
          <w:sz w:val="22"/>
        </w:rPr>
        <w:t>See the appendix for</w:t>
      </w:r>
      <w:r w:rsidR="004542A0" w:rsidRPr="00320FE4">
        <w:rPr>
          <w:sz w:val="22"/>
        </w:rPr>
        <w:t xml:space="preserve"> complete DFE</w:t>
      </w:r>
      <w:r w:rsidR="00381CA0" w:rsidRPr="00320FE4">
        <w:rPr>
          <w:sz w:val="22"/>
        </w:rPr>
        <w:t xml:space="preserve"> Verilog cod</w:t>
      </w:r>
      <w:r w:rsidR="00E67E4D" w:rsidRPr="00320FE4">
        <w:rPr>
          <w:sz w:val="22"/>
        </w:rPr>
        <w:t>e.</w:t>
      </w:r>
    </w:p>
    <w:p w14:paraId="012D026E" w14:textId="17A29CFE" w:rsidR="00552D78" w:rsidRPr="00320FE4" w:rsidRDefault="001920BA" w:rsidP="00552D78">
      <w:pPr>
        <w:pStyle w:val="3"/>
        <w:rPr>
          <w:sz w:val="18"/>
        </w:rPr>
      </w:pPr>
      <w:r w:rsidRPr="00320FE4">
        <w:rPr>
          <w:sz w:val="18"/>
        </w:rPr>
        <w:t>DC Level Shift</w:t>
      </w:r>
    </w:p>
    <w:p w14:paraId="525B0F45" w14:textId="4E7D692A" w:rsidR="00D06444" w:rsidRPr="00320FE4" w:rsidRDefault="00D06444" w:rsidP="00C85D07">
      <w:pPr>
        <w:rPr>
          <w:sz w:val="22"/>
        </w:rPr>
      </w:pPr>
      <w:r w:rsidRPr="00320FE4">
        <w:rPr>
          <w:sz w:val="22"/>
        </w:rPr>
        <w:t xml:space="preserve">The original </w:t>
      </w:r>
      <w:r w:rsidR="00CE75C1" w:rsidRPr="00320FE4">
        <w:rPr>
          <w:sz w:val="22"/>
        </w:rPr>
        <w:t>DFE</w:t>
      </w:r>
      <w:r w:rsidR="007275B0" w:rsidRPr="00320FE4">
        <w:rPr>
          <w:sz w:val="22"/>
        </w:rPr>
        <w:t xml:space="preserve"> is incorrect</w:t>
      </w:r>
      <w:r w:rsidR="00141FBA" w:rsidRPr="00320FE4">
        <w:rPr>
          <w:sz w:val="22"/>
        </w:rPr>
        <w:t>, and will cause DC level shift</w:t>
      </w:r>
      <w:r w:rsidR="00162E10" w:rsidRPr="00320FE4">
        <w:rPr>
          <w:sz w:val="22"/>
        </w:rPr>
        <w:t xml:space="preserve">. </w:t>
      </w:r>
      <w:r w:rsidR="000E445C" w:rsidRPr="00320FE4">
        <w:rPr>
          <w:sz w:val="22"/>
        </w:rPr>
        <w:t>The</w:t>
      </w:r>
      <w:r w:rsidR="00986ACB" w:rsidRPr="00320FE4">
        <w:rPr>
          <w:sz w:val="22"/>
        </w:rPr>
        <w:t xml:space="preserve"> following two lines are changed.</w:t>
      </w:r>
    </w:p>
    <w:tbl>
      <w:tblPr>
        <w:tblStyle w:val="a3"/>
        <w:tblW w:w="0" w:type="auto"/>
        <w:tblInd w:w="895" w:type="dxa"/>
        <w:tblLook w:val="04A0" w:firstRow="1" w:lastRow="0" w:firstColumn="1" w:lastColumn="0" w:noHBand="0" w:noVBand="1"/>
      </w:tblPr>
      <w:tblGrid>
        <w:gridCol w:w="8455"/>
      </w:tblGrid>
      <w:tr w:rsidR="006F1C60" w:rsidRPr="00320FE4" w14:paraId="49503F2D" w14:textId="77777777" w:rsidTr="00E37CF0">
        <w:tc>
          <w:tcPr>
            <w:tcW w:w="8455" w:type="dxa"/>
          </w:tcPr>
          <w:p w14:paraId="48CC53B3" w14:textId="77777777" w:rsidR="00FE4625" w:rsidRPr="00320FE4" w:rsidRDefault="00C01DE4" w:rsidP="006F1C60">
            <w:pPr>
              <w:shd w:val="clear" w:color="auto" w:fill="E7FFD9"/>
              <w:rPr>
                <w:rFonts w:ascii="Microsoft YaHei Mono" w:eastAsia="Microsoft YaHei Mono" w:hAnsi="Microsoft YaHei Mono"/>
                <w:color w:val="008000"/>
                <w:sz w:val="22"/>
                <w:szCs w:val="20"/>
              </w:rPr>
            </w:pPr>
            <w:bookmarkStart w:id="0" w:name="OLE_LINK6"/>
            <w:bookmarkStart w:id="1" w:name="OLE_LINK7"/>
            <w:r w:rsidRPr="00320FE4">
              <w:rPr>
                <w:rFonts w:ascii="Microsoft YaHei Mono" w:eastAsia="Microsoft YaHei Mono" w:hAnsi="Microsoft YaHei Mono"/>
                <w:color w:val="008000"/>
                <w:sz w:val="22"/>
                <w:szCs w:val="20"/>
              </w:rPr>
              <w:t xml:space="preserve">//  Wrong !! This will change DC level of both signal. </w:t>
            </w:r>
          </w:p>
          <w:p w14:paraId="6B8D30CA" w14:textId="4B8BB50B" w:rsidR="00C01DE4" w:rsidRPr="00320FE4" w:rsidRDefault="00FE4625" w:rsidP="006F1C60">
            <w:pPr>
              <w:shd w:val="clear" w:color="auto" w:fill="E7FFD9"/>
              <w:rPr>
                <w:rFonts w:ascii="Microsoft YaHei Mono" w:eastAsia="Microsoft YaHei Mono" w:hAnsi="Microsoft YaHei Mono"/>
                <w:color w:val="008000"/>
                <w:sz w:val="22"/>
                <w:szCs w:val="20"/>
              </w:rPr>
            </w:pPr>
            <w:r w:rsidRPr="00320FE4">
              <w:rPr>
                <w:rFonts w:ascii="Microsoft YaHei Mono" w:eastAsia="Microsoft YaHei Mono" w:hAnsi="Microsoft YaHei Mono"/>
                <w:color w:val="008000"/>
                <w:sz w:val="22"/>
                <w:szCs w:val="20"/>
              </w:rPr>
              <w:t xml:space="preserve">//  </w:t>
            </w:r>
            <w:r w:rsidR="00C01DE4" w:rsidRPr="00320FE4">
              <w:rPr>
                <w:rFonts w:ascii="Microsoft YaHei Mono" w:eastAsia="Microsoft YaHei Mono" w:hAnsi="Microsoft YaHei Mono"/>
                <w:color w:val="008000"/>
                <w:sz w:val="22"/>
                <w:szCs w:val="20"/>
              </w:rPr>
              <w:t>Use data_history = 00000 to verify this.</w:t>
            </w:r>
          </w:p>
          <w:p w14:paraId="710BE8D6" w14:textId="35D2D811" w:rsidR="006F1C60" w:rsidRPr="00320FE4" w:rsidRDefault="006F1C60" w:rsidP="006F1C60">
            <w:pPr>
              <w:shd w:val="clear" w:color="auto" w:fill="E7FFD9"/>
              <w:rPr>
                <w:rFonts w:ascii="Microsoft YaHei Mono" w:eastAsia="Microsoft YaHei Mono" w:hAnsi="Microsoft YaHei Mono"/>
                <w:color w:val="008000"/>
                <w:sz w:val="16"/>
                <w:szCs w:val="20"/>
              </w:rPr>
            </w:pPr>
            <w:r w:rsidRPr="00320FE4">
              <w:rPr>
                <w:rFonts w:ascii="Microsoft YaHei Mono" w:eastAsia="Microsoft YaHei Mono" w:hAnsi="Microsoft YaHei Mono"/>
                <w:color w:val="008000"/>
                <w:sz w:val="16"/>
                <w:szCs w:val="20"/>
              </w:rPr>
              <w:t>//  V(out)    &lt;+ slew(V(in)   +tap1*(2*data_history[0]-1)+</w:t>
            </w:r>
            <w:r w:rsidR="00A55DA6"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...</w:t>
            </w:r>
            <w:r w:rsidRPr="00320FE4">
              <w:rPr>
                <w:rFonts w:ascii="Microsoft YaHei Mono" w:eastAsia="Microsoft YaHei Mono" w:hAnsi="Microsoft YaHei Mono"/>
                <w:color w:val="008000"/>
                <w:sz w:val="16"/>
                <w:szCs w:val="20"/>
              </w:rPr>
              <w:t>;</w:t>
            </w:r>
          </w:p>
          <w:p w14:paraId="70F03E12" w14:textId="753CBAB0" w:rsidR="006F1C60" w:rsidRPr="00320FE4" w:rsidRDefault="006F1C60" w:rsidP="006F1C60">
            <w:pPr>
              <w:shd w:val="clear" w:color="auto" w:fill="E7FFD9"/>
              <w:rPr>
                <w:rFonts w:ascii="Microsoft YaHei Mono" w:eastAsia="Microsoft YaHei Mono" w:hAnsi="Microsoft YaHei Mono"/>
                <w:color w:val="008000"/>
                <w:sz w:val="16"/>
                <w:szCs w:val="20"/>
              </w:rPr>
            </w:pPr>
            <w:r w:rsidRPr="00320FE4">
              <w:rPr>
                <w:rFonts w:ascii="Microsoft YaHei Mono" w:eastAsia="Microsoft YaHei Mono" w:hAnsi="Microsoft YaHei Mono"/>
                <w:color w:val="008000"/>
                <w:sz w:val="16"/>
                <w:szCs w:val="20"/>
              </w:rPr>
              <w:t>//  V(outbar) &lt;+ slew(V(inbar)-tap1*(2*data_history[0]-1)-</w:t>
            </w:r>
            <w:r w:rsidR="00A55DA6"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...</w:t>
            </w:r>
            <w:r w:rsidRPr="00320FE4">
              <w:rPr>
                <w:rFonts w:ascii="Microsoft YaHei Mono" w:eastAsia="Microsoft YaHei Mono" w:hAnsi="Microsoft YaHei Mono"/>
                <w:color w:val="008000"/>
                <w:sz w:val="16"/>
                <w:szCs w:val="20"/>
              </w:rPr>
              <w:t>;</w:t>
            </w:r>
          </w:p>
          <w:p w14:paraId="4B8A1AC5" w14:textId="77777777" w:rsidR="006F1C60" w:rsidRPr="00320FE4" w:rsidRDefault="006F1C60" w:rsidP="006F1C60">
            <w:pPr>
              <w:shd w:val="clear" w:color="auto" w:fill="E7FFD9"/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</w:pPr>
          </w:p>
          <w:p w14:paraId="0C31D681" w14:textId="77777777" w:rsidR="006F1C60" w:rsidRPr="00320FE4" w:rsidRDefault="006F1C60" w:rsidP="006F1C60">
            <w:pPr>
              <w:shd w:val="clear" w:color="auto" w:fill="E7FFD9"/>
              <w:rPr>
                <w:rFonts w:ascii="Microsoft YaHei Mono" w:eastAsia="Microsoft YaHei Mono" w:hAnsi="Microsoft YaHei Mono"/>
                <w:color w:val="008000"/>
                <w:sz w:val="16"/>
                <w:szCs w:val="20"/>
              </w:rPr>
            </w:pPr>
            <w:r w:rsidRPr="00320FE4">
              <w:rPr>
                <w:rFonts w:ascii="Microsoft YaHei Mono" w:eastAsia="Microsoft YaHei Mono" w:hAnsi="Microsoft YaHei Mono"/>
                <w:color w:val="008000"/>
                <w:sz w:val="16"/>
                <w:szCs w:val="20"/>
              </w:rPr>
              <w:t xml:space="preserve">// This is the correct one. </w:t>
            </w:r>
          </w:p>
          <w:p w14:paraId="6EFECBA8" w14:textId="337B5D58" w:rsidR="006F1C60" w:rsidRPr="00320FE4" w:rsidRDefault="006F1C60" w:rsidP="006F1C60">
            <w:pPr>
              <w:shd w:val="clear" w:color="auto" w:fill="E7FFD9"/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</w:pP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 xml:space="preserve">    V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(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>out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)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 xml:space="preserve">    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&lt;+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 xml:space="preserve"> slew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(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>V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(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>in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)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 xml:space="preserve">   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+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>tap1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*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>data_history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[</w:t>
            </w:r>
            <w:r w:rsidRPr="00320FE4">
              <w:rPr>
                <w:rFonts w:ascii="Microsoft YaHei Mono" w:eastAsia="Microsoft YaHei Mono" w:hAnsi="Microsoft YaHei Mono"/>
                <w:color w:val="FF8000"/>
                <w:sz w:val="16"/>
                <w:szCs w:val="20"/>
              </w:rPr>
              <w:t>0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]+</w:t>
            </w:r>
            <w:bookmarkStart w:id="2" w:name="OLE_LINK3"/>
            <w:bookmarkStart w:id="3" w:name="OLE_LINK4"/>
            <w:bookmarkStart w:id="4" w:name="OLE_LINK5"/>
            <w:r w:rsidR="0017269D"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...</w:t>
            </w:r>
            <w:bookmarkEnd w:id="2"/>
            <w:bookmarkEnd w:id="3"/>
            <w:bookmarkEnd w:id="4"/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;</w:t>
            </w:r>
          </w:p>
          <w:p w14:paraId="25C31D85" w14:textId="4A38ACDC" w:rsidR="006F1C60" w:rsidRPr="00320FE4" w:rsidRDefault="006F1C60" w:rsidP="00263A4A">
            <w:pPr>
              <w:shd w:val="clear" w:color="auto" w:fill="E7FFD9"/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</w:pP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 xml:space="preserve">    V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(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>outbar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)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 xml:space="preserve"> 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&lt;+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 xml:space="preserve"> slew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(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>V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(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>inbar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)-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>tap1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*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6"/>
                <w:szCs w:val="20"/>
              </w:rPr>
              <w:t>data_history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[</w:t>
            </w:r>
            <w:r w:rsidRPr="00320FE4">
              <w:rPr>
                <w:rFonts w:ascii="Microsoft YaHei Mono" w:eastAsia="Microsoft YaHei Mono" w:hAnsi="Microsoft YaHei Mono"/>
                <w:color w:val="FF8000"/>
                <w:sz w:val="16"/>
                <w:szCs w:val="20"/>
              </w:rPr>
              <w:t>0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]-</w:t>
            </w:r>
            <w:r w:rsidR="0017269D"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6"/>
                <w:szCs w:val="20"/>
              </w:rPr>
              <w:t>...;</w:t>
            </w:r>
          </w:p>
        </w:tc>
      </w:tr>
    </w:tbl>
    <w:bookmarkEnd w:id="0"/>
    <w:bookmarkEnd w:id="1"/>
    <w:p w14:paraId="174855DB" w14:textId="368EBE6F" w:rsidR="00716EC0" w:rsidRPr="00320FE4" w:rsidRDefault="00BC6888" w:rsidP="00716EC0">
      <w:pPr>
        <w:pStyle w:val="3"/>
        <w:rPr>
          <w:sz w:val="18"/>
        </w:rPr>
      </w:pPr>
      <w:r w:rsidRPr="00320FE4">
        <w:rPr>
          <w:sz w:val="18"/>
        </w:rPr>
        <w:t xml:space="preserve">External </w:t>
      </w:r>
      <w:r w:rsidR="003E34FF" w:rsidRPr="00320FE4">
        <w:rPr>
          <w:sz w:val="18"/>
        </w:rPr>
        <w:t>DFE controller</w:t>
      </w:r>
    </w:p>
    <w:p w14:paraId="1291B870" w14:textId="7E946C49" w:rsidR="007A69C6" w:rsidRPr="00320FE4" w:rsidRDefault="007A69C6" w:rsidP="00876D19">
      <w:pPr>
        <w:rPr>
          <w:sz w:val="22"/>
        </w:rPr>
      </w:pPr>
      <w:r w:rsidRPr="00320FE4">
        <w:rPr>
          <w:sz w:val="22"/>
        </w:rPr>
        <w:t xml:space="preserve">I use external </w:t>
      </w:r>
      <w:r w:rsidR="00571FE5" w:rsidRPr="00320FE4">
        <w:rPr>
          <w:sz w:val="22"/>
        </w:rPr>
        <w:t xml:space="preserve">DFE controller to provide </w:t>
      </w:r>
      <w:r w:rsidR="00AB246C" w:rsidRPr="00320FE4">
        <w:rPr>
          <w:sz w:val="22"/>
        </w:rPr>
        <w:t xml:space="preserve">clock </w:t>
      </w:r>
      <w:r w:rsidR="00454385" w:rsidRPr="00320FE4">
        <w:rPr>
          <w:sz w:val="22"/>
        </w:rPr>
        <w:t xml:space="preserve">and </w:t>
      </w:r>
      <w:r w:rsidR="00875C82" w:rsidRPr="00320FE4">
        <w:rPr>
          <w:sz w:val="22"/>
        </w:rPr>
        <w:t>reset.</w:t>
      </w:r>
      <w:r w:rsidR="00967A07" w:rsidRPr="00320FE4">
        <w:rPr>
          <w:sz w:val="22"/>
        </w:rPr>
        <w:t xml:space="preserve"> The </w:t>
      </w:r>
      <w:r w:rsidR="002F375A" w:rsidRPr="00320FE4">
        <w:rPr>
          <w:sz w:val="22"/>
        </w:rPr>
        <w:t xml:space="preserve">clk and rst should be </w:t>
      </w:r>
      <w:r w:rsidR="002F375A" w:rsidRPr="00320FE4">
        <w:rPr>
          <w:sz w:val="22"/>
          <w:highlight w:val="yellow"/>
        </w:rPr>
        <w:t>wire</w:t>
      </w:r>
      <w:r w:rsidR="002F375A" w:rsidRPr="00320FE4">
        <w:rPr>
          <w:sz w:val="22"/>
        </w:rPr>
        <w:t>.</w:t>
      </w:r>
    </w:p>
    <w:tbl>
      <w:tblPr>
        <w:tblStyle w:val="a3"/>
        <w:tblW w:w="0" w:type="auto"/>
        <w:tblInd w:w="895" w:type="dxa"/>
        <w:tblLook w:val="04A0" w:firstRow="1" w:lastRow="0" w:firstColumn="1" w:lastColumn="0" w:noHBand="0" w:noVBand="1"/>
      </w:tblPr>
      <w:tblGrid>
        <w:gridCol w:w="8455"/>
      </w:tblGrid>
      <w:tr w:rsidR="00DB5FDF" w:rsidRPr="00320FE4" w14:paraId="1A8DB654" w14:textId="77777777" w:rsidTr="00454666">
        <w:tc>
          <w:tcPr>
            <w:tcW w:w="8455" w:type="dxa"/>
          </w:tcPr>
          <w:p w14:paraId="6BE97589" w14:textId="77777777" w:rsidR="00A600F7" w:rsidRPr="00320FE4" w:rsidRDefault="00A600F7" w:rsidP="00A600F7">
            <w:pPr>
              <w:shd w:val="clear" w:color="auto" w:fill="E7FFD9"/>
              <w:rPr>
                <w:rFonts w:ascii="Microsoft YaHei Mono" w:eastAsia="Microsoft YaHei Mono" w:hAnsi="Microsoft YaHei Mono"/>
                <w:color w:val="008000"/>
                <w:sz w:val="18"/>
                <w:szCs w:val="20"/>
              </w:rPr>
            </w:pPr>
            <w:r w:rsidRPr="00320FE4">
              <w:rPr>
                <w:rFonts w:ascii="Microsoft YaHei Mono" w:eastAsia="Microsoft YaHei Mono" w:hAnsi="Microsoft YaHei Mono"/>
                <w:color w:val="008000"/>
                <w:sz w:val="18"/>
                <w:szCs w:val="20"/>
              </w:rPr>
              <w:t xml:space="preserve">// Change from logical to wire, since I am using external DFE_controller, </w:t>
            </w:r>
          </w:p>
          <w:p w14:paraId="764EEB39" w14:textId="77777777" w:rsidR="00A600F7" w:rsidRPr="00320FE4" w:rsidRDefault="00A600F7" w:rsidP="00A600F7">
            <w:pPr>
              <w:shd w:val="clear" w:color="auto" w:fill="E7FFD9"/>
              <w:rPr>
                <w:rFonts w:ascii="Microsoft YaHei Mono" w:eastAsia="Microsoft YaHei Mono" w:hAnsi="Microsoft YaHei Mono"/>
                <w:color w:val="008000"/>
                <w:sz w:val="18"/>
                <w:szCs w:val="20"/>
              </w:rPr>
            </w:pPr>
            <w:r w:rsidRPr="00320FE4">
              <w:rPr>
                <w:rFonts w:ascii="Microsoft YaHei Mono" w:eastAsia="Microsoft YaHei Mono" w:hAnsi="Microsoft YaHei Mono"/>
                <w:color w:val="008000"/>
                <w:sz w:val="18"/>
                <w:szCs w:val="20"/>
              </w:rPr>
              <w:t>// which provides clk and rst signal. See layout.</w:t>
            </w:r>
          </w:p>
          <w:p w14:paraId="4CA2DD9F" w14:textId="77777777" w:rsidR="00A600F7" w:rsidRPr="00320FE4" w:rsidRDefault="00A600F7" w:rsidP="00A600F7">
            <w:pPr>
              <w:shd w:val="clear" w:color="auto" w:fill="E7FFD9"/>
              <w:rPr>
                <w:rFonts w:ascii="Microsoft YaHei Mono" w:eastAsia="Microsoft YaHei Mono" w:hAnsi="Microsoft YaHei Mono"/>
                <w:color w:val="008000"/>
                <w:sz w:val="18"/>
                <w:szCs w:val="20"/>
              </w:rPr>
            </w:pPr>
            <w:r w:rsidRPr="00320FE4">
              <w:rPr>
                <w:rFonts w:ascii="Microsoft YaHei Mono" w:eastAsia="Microsoft YaHei Mono" w:hAnsi="Microsoft YaHei Mono"/>
                <w:color w:val="008000"/>
                <w:sz w:val="18"/>
                <w:szCs w:val="20"/>
              </w:rPr>
              <w:t>// logical clk, rst;</w:t>
            </w:r>
          </w:p>
          <w:p w14:paraId="599DFA97" w14:textId="77777777" w:rsidR="00160B17" w:rsidRPr="00320FE4" w:rsidRDefault="00A600F7" w:rsidP="00454666">
            <w:pPr>
              <w:shd w:val="clear" w:color="auto" w:fill="E7FFD9"/>
              <w:rPr>
                <w:rFonts w:ascii="Microsoft YaHei Mono" w:hAnsi="Microsoft YaHei Mono"/>
                <w:b/>
                <w:bCs/>
                <w:color w:val="000080"/>
                <w:sz w:val="18"/>
                <w:szCs w:val="20"/>
              </w:rPr>
            </w:pPr>
            <w:r w:rsidRPr="00320FE4">
              <w:rPr>
                <w:rFonts w:ascii="Microsoft YaHei Mono" w:eastAsia="Microsoft YaHei Mono" w:hAnsi="Microsoft YaHei Mono"/>
                <w:b/>
                <w:bCs/>
                <w:color w:val="0000FF"/>
                <w:sz w:val="18"/>
                <w:szCs w:val="20"/>
              </w:rPr>
              <w:t>wire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  <w:t xml:space="preserve"> clk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8"/>
                <w:szCs w:val="20"/>
              </w:rPr>
              <w:t>,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  <w:t xml:space="preserve"> rst</w:t>
            </w:r>
            <w:r w:rsidR="00160B17" w:rsidRPr="00320FE4">
              <w:rPr>
                <w:rFonts w:ascii="Microsoft YaHei Mono" w:hAnsi="Microsoft YaHei Mono" w:hint="eastAsia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784B1B3" w14:textId="408B5149" w:rsidR="00160B17" w:rsidRPr="00320FE4" w:rsidRDefault="00160B17" w:rsidP="00160B17">
            <w:pPr>
              <w:shd w:val="clear" w:color="auto" w:fill="E7FFD9"/>
              <w:rPr>
                <w:rFonts w:eastAsia="Microsoft YaHei Mono"/>
                <w:sz w:val="22"/>
              </w:rPr>
            </w:pPr>
            <w:bookmarkStart w:id="5" w:name="OLE_LINK8"/>
            <w:r w:rsidRPr="00320FE4">
              <w:rPr>
                <w:rFonts w:ascii="Microsoft YaHei Mono" w:hAnsi="Microsoft YaHei Mono" w:hint="eastAsia"/>
                <w:b/>
                <w:bCs/>
                <w:color w:val="000080"/>
                <w:sz w:val="18"/>
                <w:szCs w:val="20"/>
              </w:rPr>
              <w:t>...</w:t>
            </w:r>
          </w:p>
          <w:bookmarkEnd w:id="5"/>
          <w:p w14:paraId="1A0E36C4" w14:textId="77777777" w:rsidR="003D2ED7" w:rsidRPr="003D2ED7" w:rsidRDefault="003D2ED7" w:rsidP="003D2ED7">
            <w:pPr>
              <w:shd w:val="clear" w:color="auto" w:fill="E7FFD9"/>
              <w:rPr>
                <w:sz w:val="22"/>
              </w:rPr>
            </w:pPr>
            <w:r w:rsidRPr="00320FE4">
              <w:rPr>
                <w:rFonts w:ascii="Microsoft YaHei Mono" w:eastAsia="Microsoft YaHei Mono" w:hAnsi="Microsoft YaHei Mono"/>
                <w:b/>
                <w:bCs/>
                <w:color w:val="0000FF"/>
                <w:sz w:val="18"/>
                <w:szCs w:val="20"/>
              </w:rPr>
              <w:t>always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8"/>
                <w:szCs w:val="20"/>
              </w:rPr>
              <w:t>@(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FF"/>
                <w:sz w:val="18"/>
                <w:szCs w:val="20"/>
              </w:rPr>
              <w:t>posedge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8"/>
                <w:szCs w:val="20"/>
              </w:rPr>
              <w:t>(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  <w:t>clk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8"/>
                <w:szCs w:val="20"/>
              </w:rPr>
              <w:t>),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  <w:t xml:space="preserve"> rst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8"/>
                <w:szCs w:val="20"/>
              </w:rPr>
              <w:t>)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  <w:t xml:space="preserve"> 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FF"/>
                <w:sz w:val="18"/>
                <w:szCs w:val="20"/>
              </w:rPr>
              <w:t>begin</w:t>
            </w:r>
          </w:p>
          <w:p w14:paraId="09199647" w14:textId="77777777" w:rsidR="00160B17" w:rsidRPr="00320FE4" w:rsidRDefault="00160B17" w:rsidP="00160B17">
            <w:pPr>
              <w:shd w:val="clear" w:color="auto" w:fill="E7FFD9"/>
              <w:rPr>
                <w:rFonts w:ascii="Microsoft YaHei Mono" w:eastAsia="Microsoft YaHei Mono" w:hAnsi="Microsoft YaHei Mono"/>
                <w:color w:val="008000"/>
                <w:sz w:val="18"/>
                <w:szCs w:val="20"/>
              </w:rPr>
            </w:pPr>
            <w:r w:rsidRPr="00320FE4">
              <w:rPr>
                <w:rFonts w:ascii="Microsoft YaHei Mono" w:eastAsia="Microsoft YaHei Mono" w:hAnsi="Microsoft YaHei Mono"/>
                <w:color w:val="008000"/>
                <w:sz w:val="18"/>
                <w:szCs w:val="20"/>
              </w:rPr>
              <w:t>// Since rst is changed to wire, I have to explicitly specify rst == 1 condition.</w:t>
            </w:r>
          </w:p>
          <w:p w14:paraId="35A6D977" w14:textId="77777777" w:rsidR="00160B17" w:rsidRPr="00320FE4" w:rsidRDefault="00160B17" w:rsidP="00160B17">
            <w:pPr>
              <w:shd w:val="clear" w:color="auto" w:fill="E7FFD9"/>
              <w:rPr>
                <w:rFonts w:ascii="Microsoft YaHei Mono" w:eastAsia="Microsoft YaHei Mono" w:hAnsi="Microsoft YaHei Mono"/>
                <w:color w:val="008000"/>
                <w:sz w:val="18"/>
                <w:szCs w:val="20"/>
              </w:rPr>
            </w:pPr>
            <w:r w:rsidRPr="00320FE4">
              <w:rPr>
                <w:rFonts w:ascii="Microsoft YaHei Mono" w:eastAsia="Microsoft YaHei Mono" w:hAnsi="Microsoft YaHei Mono"/>
                <w:color w:val="008000"/>
                <w:sz w:val="18"/>
                <w:szCs w:val="20"/>
              </w:rPr>
              <w:t>// if(rst) begin</w:t>
            </w:r>
          </w:p>
          <w:p w14:paraId="5CF1827F" w14:textId="77777777" w:rsidR="00160B17" w:rsidRPr="00320FE4" w:rsidRDefault="00160B17" w:rsidP="00160B17">
            <w:pPr>
              <w:shd w:val="clear" w:color="auto" w:fill="E7FFD9"/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</w:pPr>
            <w:r w:rsidRPr="00320FE4"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  <w:t xml:space="preserve">    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FF"/>
                <w:sz w:val="18"/>
                <w:szCs w:val="20"/>
              </w:rPr>
              <w:t>if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8"/>
                <w:szCs w:val="20"/>
              </w:rPr>
              <w:t>(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  <w:t xml:space="preserve">rst 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8"/>
                <w:szCs w:val="20"/>
              </w:rPr>
              <w:t>==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  <w:t xml:space="preserve"> </w:t>
            </w:r>
            <w:r w:rsidRPr="00320FE4">
              <w:rPr>
                <w:rFonts w:ascii="Microsoft YaHei Mono" w:eastAsia="Microsoft YaHei Mono" w:hAnsi="Microsoft YaHei Mono"/>
                <w:color w:val="FF8000"/>
                <w:sz w:val="18"/>
                <w:szCs w:val="20"/>
              </w:rPr>
              <w:t>1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8"/>
                <w:szCs w:val="20"/>
              </w:rPr>
              <w:t>)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  <w:t xml:space="preserve"> 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FF"/>
                <w:sz w:val="18"/>
                <w:szCs w:val="20"/>
              </w:rPr>
              <w:t>begin</w:t>
            </w:r>
          </w:p>
          <w:p w14:paraId="38281AED" w14:textId="77777777" w:rsidR="00160B17" w:rsidRPr="00320FE4" w:rsidRDefault="00160B17" w:rsidP="00160B17">
            <w:pPr>
              <w:shd w:val="clear" w:color="auto" w:fill="E7FFD9"/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</w:pPr>
            <w:r w:rsidRPr="00320FE4"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  <w:t xml:space="preserve">        data_history 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8"/>
                <w:szCs w:val="20"/>
              </w:rPr>
              <w:t>&lt;=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  <w:t xml:space="preserve"> </w:t>
            </w:r>
            <w:r w:rsidRPr="00320FE4">
              <w:rPr>
                <w:rFonts w:ascii="Microsoft YaHei Mono" w:eastAsia="Microsoft YaHei Mono" w:hAnsi="Microsoft YaHei Mono"/>
                <w:color w:val="FF8000"/>
                <w:sz w:val="18"/>
                <w:szCs w:val="20"/>
              </w:rPr>
              <w:t>5'b00000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8"/>
                <w:szCs w:val="20"/>
              </w:rPr>
              <w:t>;</w:t>
            </w:r>
          </w:p>
          <w:p w14:paraId="759DD94D" w14:textId="77777777" w:rsidR="00160B17" w:rsidRPr="00320FE4" w:rsidRDefault="00160B17" w:rsidP="00160B17">
            <w:pPr>
              <w:shd w:val="clear" w:color="auto" w:fill="E7FFD9"/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</w:pPr>
            <w:r w:rsidRPr="00320FE4"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  <w:t xml:space="preserve">        Dout 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8"/>
                <w:szCs w:val="20"/>
              </w:rPr>
              <w:t>&lt;=</w:t>
            </w:r>
            <w:r w:rsidRPr="00320FE4"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  <w:t xml:space="preserve"> </w:t>
            </w:r>
            <w:r w:rsidRPr="00320FE4">
              <w:rPr>
                <w:rFonts w:ascii="Microsoft YaHei Mono" w:eastAsia="Microsoft YaHei Mono" w:hAnsi="Microsoft YaHei Mono"/>
                <w:color w:val="FF8000"/>
                <w:sz w:val="18"/>
                <w:szCs w:val="20"/>
              </w:rPr>
              <w:t>1'b0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EDAE27C" w14:textId="1E9535CE" w:rsidR="00160B17" w:rsidRPr="00320FE4" w:rsidRDefault="00160B17" w:rsidP="00160B17">
            <w:pPr>
              <w:shd w:val="clear" w:color="auto" w:fill="E7FFD9"/>
              <w:rPr>
                <w:rFonts w:ascii="Microsoft YaHei Mono" w:eastAsia="Microsoft YaHei Mono" w:hAnsi="Microsoft YaHei Mono"/>
                <w:b/>
                <w:bCs/>
                <w:color w:val="0000FF"/>
                <w:sz w:val="18"/>
                <w:szCs w:val="20"/>
              </w:rPr>
            </w:pPr>
            <w:r w:rsidRPr="00320FE4">
              <w:rPr>
                <w:rFonts w:ascii="Microsoft YaHei Mono" w:eastAsia="Microsoft YaHei Mono" w:hAnsi="Microsoft YaHei Mono"/>
                <w:color w:val="000000"/>
                <w:sz w:val="18"/>
                <w:szCs w:val="20"/>
              </w:rPr>
              <w:t xml:space="preserve">    </w:t>
            </w:r>
            <w:r w:rsidR="00CC4933" w:rsidRPr="00320FE4">
              <w:rPr>
                <w:rFonts w:ascii="Microsoft YaHei Mono" w:eastAsia="Microsoft YaHei Mono" w:hAnsi="Microsoft YaHei Mono"/>
                <w:b/>
                <w:bCs/>
                <w:color w:val="0000FF"/>
                <w:sz w:val="18"/>
                <w:szCs w:val="20"/>
              </w:rPr>
              <w:t>E</w:t>
            </w:r>
            <w:r w:rsidRPr="00320FE4">
              <w:rPr>
                <w:rFonts w:ascii="Microsoft YaHei Mono" w:eastAsia="Microsoft YaHei Mono" w:hAnsi="Microsoft YaHei Mono"/>
                <w:b/>
                <w:bCs/>
                <w:color w:val="0000FF"/>
                <w:sz w:val="18"/>
                <w:szCs w:val="20"/>
              </w:rPr>
              <w:t>nd</w:t>
            </w:r>
          </w:p>
          <w:p w14:paraId="4C66B07E" w14:textId="0C7BEB5D" w:rsidR="00CC4933" w:rsidRPr="00320FE4" w:rsidRDefault="00CC4933" w:rsidP="004C6254">
            <w:pPr>
              <w:shd w:val="clear" w:color="auto" w:fill="E7FFD9"/>
              <w:rPr>
                <w:sz w:val="22"/>
              </w:rPr>
            </w:pPr>
            <w:r w:rsidRPr="00320FE4">
              <w:rPr>
                <w:rFonts w:ascii="Microsoft YaHei Mono" w:hAnsi="Microsoft YaHei Mono" w:hint="eastAsia"/>
                <w:b/>
                <w:bCs/>
                <w:color w:val="000080"/>
                <w:sz w:val="18"/>
                <w:szCs w:val="20"/>
              </w:rPr>
              <w:t>...</w:t>
            </w:r>
          </w:p>
        </w:tc>
      </w:tr>
    </w:tbl>
    <w:p w14:paraId="486FAE87" w14:textId="77777777" w:rsidR="00DB5FDF" w:rsidRPr="00320FE4" w:rsidRDefault="00DB5FDF" w:rsidP="00160B17">
      <w:pPr>
        <w:pStyle w:val="3"/>
        <w:numPr>
          <w:ilvl w:val="0"/>
          <w:numId w:val="0"/>
        </w:numPr>
        <w:rPr>
          <w:sz w:val="18"/>
        </w:rPr>
      </w:pPr>
    </w:p>
    <w:p w14:paraId="4068CF60" w14:textId="77777777" w:rsidR="00447188" w:rsidRPr="00320FE4" w:rsidRDefault="00447188" w:rsidP="00447188">
      <w:pPr>
        <w:pStyle w:val="2"/>
        <w:rPr>
          <w:sz w:val="22"/>
        </w:rPr>
      </w:pPr>
      <w:r w:rsidRPr="00320FE4">
        <w:rPr>
          <w:sz w:val="22"/>
        </w:rPr>
        <w:t>Simulation</w:t>
      </w:r>
    </w:p>
    <w:p w14:paraId="0FE86394" w14:textId="77777777" w:rsidR="00447188" w:rsidRPr="00320FE4" w:rsidRDefault="00447188" w:rsidP="00447188">
      <w:pPr>
        <w:pStyle w:val="3"/>
        <w:rPr>
          <w:sz w:val="18"/>
        </w:rPr>
      </w:pPr>
      <w:r w:rsidRPr="00320FE4">
        <w:rPr>
          <w:sz w:val="18"/>
        </w:rPr>
        <w:t>Lower corner are the PRBS or PWL voltage sources</w:t>
      </w:r>
    </w:p>
    <w:p w14:paraId="6140E61A" w14:textId="77777777" w:rsidR="00447188" w:rsidRPr="00320FE4" w:rsidRDefault="00447188" w:rsidP="00447188">
      <w:pPr>
        <w:rPr>
          <w:sz w:val="22"/>
        </w:rPr>
      </w:pPr>
      <w:r w:rsidRPr="00320FE4">
        <w:rPr>
          <w:sz w:val="22"/>
        </w:rPr>
        <w:t>Initial delay for both sources are 1ns.</w:t>
      </w:r>
    </w:p>
    <w:p w14:paraId="11C85C46" w14:textId="77777777" w:rsidR="00447188" w:rsidRPr="00320FE4" w:rsidRDefault="00447188" w:rsidP="00447188">
      <w:pPr>
        <w:pStyle w:val="3"/>
        <w:rPr>
          <w:sz w:val="18"/>
        </w:rPr>
      </w:pPr>
      <w:r w:rsidRPr="00320FE4">
        <w:rPr>
          <w:sz w:val="18"/>
        </w:rPr>
        <w:t>Simulation setup</w:t>
      </w:r>
    </w:p>
    <w:p w14:paraId="4E88A153" w14:textId="77777777" w:rsidR="00447188" w:rsidRPr="00320FE4" w:rsidRDefault="00447188" w:rsidP="00447188">
      <w:pPr>
        <w:rPr>
          <w:sz w:val="22"/>
        </w:rPr>
      </w:pPr>
      <w:r w:rsidRPr="00320FE4">
        <w:rPr>
          <w:sz w:val="22"/>
        </w:rPr>
        <w:t>Maximum time step = 1ps. The larger time step will degrade eye, since DFE works on continuous time.</w:t>
      </w:r>
    </w:p>
    <w:p w14:paraId="543277F3" w14:textId="05B9DD3C" w:rsidR="00061601" w:rsidRPr="00320FE4" w:rsidRDefault="00447188" w:rsidP="003377C5">
      <w:pPr>
        <w:rPr>
          <w:sz w:val="22"/>
        </w:rPr>
      </w:pPr>
      <w:r w:rsidRPr="00320FE4">
        <w:rPr>
          <w:sz w:val="22"/>
        </w:rPr>
        <w:t>Maximum simulation time for eye measurement = 300 ns, or eye will be too coarse.</w:t>
      </w:r>
    </w:p>
    <w:p w14:paraId="2B45D8CD" w14:textId="194BE32D" w:rsidR="00E42D9D" w:rsidRPr="00320FE4" w:rsidRDefault="00E42D9D" w:rsidP="006C497C">
      <w:pPr>
        <w:pStyle w:val="af"/>
        <w:rPr>
          <w:sz w:val="16"/>
        </w:rPr>
      </w:pPr>
    </w:p>
    <w:p w14:paraId="59D53DC5" w14:textId="0F56E947" w:rsidR="009B2E98" w:rsidRPr="00320FE4" w:rsidRDefault="00CD2959" w:rsidP="008A2902">
      <w:pPr>
        <w:spacing w:after="200" w:line="276" w:lineRule="auto"/>
        <w:jc w:val="center"/>
        <w:rPr>
          <w:rFonts w:eastAsia="Microsoft JhengHei" w:cstheme="majorBidi"/>
          <w:b/>
          <w:bCs/>
          <w:color w:val="365F91" w:themeColor="accent1" w:themeShade="BF"/>
          <w:szCs w:val="28"/>
          <w:u w:val="single"/>
        </w:rPr>
      </w:pPr>
      <w:r w:rsidRPr="00320FE4">
        <w:rPr>
          <w:noProof/>
          <w:sz w:val="22"/>
        </w:rPr>
        <w:lastRenderedPageBreak/>
        <w:drawing>
          <wp:inline distT="0" distB="0" distL="0" distR="0" wp14:anchorId="0E251871" wp14:editId="4AB10160">
            <wp:extent cx="8301355" cy="3695700"/>
            <wp:effectExtent l="0" t="2222" r="2222" b="2223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tup_w_IdealInver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0135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E98" w:rsidRPr="00320FE4">
        <w:rPr>
          <w:sz w:val="22"/>
        </w:rPr>
        <w:br w:type="page"/>
      </w:r>
    </w:p>
    <w:p w14:paraId="20316814" w14:textId="4D29DB77" w:rsidR="004000DF" w:rsidRPr="00320FE4" w:rsidRDefault="003030E6" w:rsidP="004000DF">
      <w:pPr>
        <w:pStyle w:val="1"/>
        <w:rPr>
          <w:sz w:val="24"/>
        </w:rPr>
      </w:pPr>
      <w:r w:rsidRPr="00320FE4">
        <w:rPr>
          <w:rFonts w:hint="eastAsia"/>
          <w:sz w:val="24"/>
        </w:rPr>
        <w:lastRenderedPageBreak/>
        <w:t>Pulse Response</w:t>
      </w:r>
      <w:r w:rsidR="001F6030" w:rsidRPr="00320FE4">
        <w:rPr>
          <w:sz w:val="24"/>
        </w:rPr>
        <w:t xml:space="preserve"> </w:t>
      </w:r>
      <w:r w:rsidR="006A4BAA" w:rsidRPr="00320FE4">
        <w:rPr>
          <w:sz w:val="24"/>
        </w:rPr>
        <w:t>before DFE (</w:t>
      </w:r>
      <w:r w:rsidR="006A4BAA" w:rsidRPr="00320FE4">
        <w:rPr>
          <w:rFonts w:hint="eastAsia"/>
          <w:sz w:val="24"/>
        </w:rPr>
        <w:t>T</w:t>
      </w:r>
      <w:r w:rsidR="006A4BAA" w:rsidRPr="00320FE4">
        <w:rPr>
          <w:sz w:val="24"/>
        </w:rPr>
        <w:t>ap</w:t>
      </w:r>
      <w:r w:rsidR="00727937" w:rsidRPr="00320FE4">
        <w:rPr>
          <w:sz w:val="24"/>
          <w:vertAlign w:val="subscript"/>
        </w:rPr>
        <w:t>i</w:t>
      </w:r>
      <w:r w:rsidR="006A4BAA" w:rsidRPr="00320FE4">
        <w:rPr>
          <w:sz w:val="24"/>
        </w:rPr>
        <w:t xml:space="preserve"> = 0)</w:t>
      </w:r>
    </w:p>
    <w:p w14:paraId="50AA6ED2" w14:textId="77777777" w:rsidR="00BD039D" w:rsidRPr="00320FE4" w:rsidRDefault="00E05EE9" w:rsidP="00952154">
      <w:pPr>
        <w:pStyle w:val="2"/>
        <w:rPr>
          <w:sz w:val="22"/>
        </w:rPr>
      </w:pPr>
      <w:r w:rsidRPr="00320FE4">
        <w:rPr>
          <w:sz w:val="22"/>
        </w:rPr>
        <w:t>Differential</w:t>
      </w:r>
      <w:r w:rsidR="008655CF" w:rsidRPr="00320FE4">
        <w:rPr>
          <w:sz w:val="22"/>
        </w:rPr>
        <w:t xml:space="preserve"> Received </w:t>
      </w:r>
      <w:r w:rsidR="001E72AB" w:rsidRPr="00320FE4">
        <w:rPr>
          <w:sz w:val="22"/>
        </w:rPr>
        <w:t>Pulse Response</w:t>
      </w:r>
      <w:r w:rsidR="00952154" w:rsidRPr="00320FE4">
        <w:rPr>
          <w:sz w:val="22"/>
        </w:rPr>
        <w:t xml:space="preserve"> and post cursors</w:t>
      </w:r>
    </w:p>
    <w:p w14:paraId="71E2161F" w14:textId="3C3399CF" w:rsidR="003335E9" w:rsidRPr="00320FE4" w:rsidRDefault="00382EB6" w:rsidP="00382EB6">
      <w:pPr>
        <w:pStyle w:val="MTDisplayEquation"/>
        <w:rPr>
          <w:sz w:val="16"/>
        </w:rPr>
      </w:pPr>
      <w:r w:rsidRPr="00320FE4">
        <w:rPr>
          <w:sz w:val="16"/>
        </w:rPr>
        <w:tab/>
      </w:r>
      <w:r w:rsidR="006E63DC" w:rsidRPr="00320FE4">
        <w:rPr>
          <w:position w:val="-20"/>
          <w:sz w:val="16"/>
        </w:rPr>
        <w:object w:dxaOrig="1960" w:dyaOrig="580" w14:anchorId="1D1F11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95pt;height:28.25pt" o:ole="">
            <v:imagedata r:id="rId9" o:title=""/>
          </v:shape>
          <o:OLEObject Type="Embed" ProgID="Equation.DSMT4" ShapeID="_x0000_i1025" DrawAspect="Content" ObjectID="_1523222837" r:id="rId10"/>
        </w:object>
      </w:r>
      <w:r w:rsidRPr="00320FE4">
        <w:rPr>
          <w:sz w:val="16"/>
        </w:rPr>
        <w:t xml:space="preserve"> </w:t>
      </w:r>
    </w:p>
    <w:tbl>
      <w:tblPr>
        <w:tblStyle w:val="a3"/>
        <w:tblW w:w="0" w:type="auto"/>
        <w:tblInd w:w="1134" w:type="dxa"/>
        <w:tblLook w:val="04A0" w:firstRow="1" w:lastRow="0" w:firstColumn="1" w:lastColumn="0" w:noHBand="0" w:noVBand="1"/>
      </w:tblPr>
      <w:tblGrid>
        <w:gridCol w:w="1136"/>
        <w:gridCol w:w="576"/>
        <w:gridCol w:w="576"/>
        <w:gridCol w:w="576"/>
        <w:gridCol w:w="576"/>
        <w:gridCol w:w="576"/>
        <w:gridCol w:w="576"/>
        <w:gridCol w:w="652"/>
      </w:tblGrid>
      <w:tr w:rsidR="00DE2C52" w:rsidRPr="00320FE4" w14:paraId="6A879676" w14:textId="3597BC9B" w:rsidTr="007642A7">
        <w:tc>
          <w:tcPr>
            <w:tcW w:w="0" w:type="auto"/>
          </w:tcPr>
          <w:p w14:paraId="3AD76B1B" w14:textId="180971FD" w:rsidR="00DE2C52" w:rsidRPr="00320FE4" w:rsidRDefault="00DE2C52" w:rsidP="00FC1140">
            <w:pPr>
              <w:pStyle w:val="af"/>
              <w:rPr>
                <w:sz w:val="16"/>
              </w:rPr>
            </w:pPr>
            <w:bookmarkStart w:id="6" w:name="OLE_LINK1"/>
            <w:bookmarkStart w:id="7" w:name="OLE_LINK2"/>
            <w:r w:rsidRPr="00320FE4">
              <w:rPr>
                <w:sz w:val="16"/>
              </w:rPr>
              <w:t>Time (ns)</w:t>
            </w:r>
          </w:p>
        </w:tc>
        <w:tc>
          <w:tcPr>
            <w:tcW w:w="0" w:type="auto"/>
          </w:tcPr>
          <w:p w14:paraId="7534B822" w14:textId="19F6EF59" w:rsidR="00DE2C52" w:rsidRPr="00320FE4" w:rsidRDefault="00DE2C52" w:rsidP="00FC1140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6.901</w:t>
            </w:r>
          </w:p>
        </w:tc>
        <w:tc>
          <w:tcPr>
            <w:tcW w:w="0" w:type="auto"/>
          </w:tcPr>
          <w:p w14:paraId="0288DB94" w14:textId="3148EF8B" w:rsidR="00DE2C52" w:rsidRPr="00320FE4" w:rsidRDefault="00DE2C52" w:rsidP="00FC1140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7.301</w:t>
            </w:r>
          </w:p>
        </w:tc>
        <w:tc>
          <w:tcPr>
            <w:tcW w:w="0" w:type="auto"/>
          </w:tcPr>
          <w:p w14:paraId="575C6D8B" w14:textId="561A628A" w:rsidR="00DE2C52" w:rsidRPr="00320FE4" w:rsidRDefault="00DE2C52" w:rsidP="00FC1140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7.701</w:t>
            </w:r>
          </w:p>
        </w:tc>
        <w:tc>
          <w:tcPr>
            <w:tcW w:w="0" w:type="auto"/>
          </w:tcPr>
          <w:p w14:paraId="0FE350DB" w14:textId="4D432711" w:rsidR="00DE2C52" w:rsidRPr="00320FE4" w:rsidRDefault="00DE2C52" w:rsidP="00FC1140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8.101</w:t>
            </w:r>
          </w:p>
        </w:tc>
        <w:tc>
          <w:tcPr>
            <w:tcW w:w="0" w:type="auto"/>
          </w:tcPr>
          <w:p w14:paraId="1EA1A67F" w14:textId="243E9656" w:rsidR="00DE2C52" w:rsidRPr="00320FE4" w:rsidRDefault="00DE2C52" w:rsidP="00FC1140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8.501</w:t>
            </w:r>
          </w:p>
        </w:tc>
        <w:tc>
          <w:tcPr>
            <w:tcW w:w="0" w:type="auto"/>
          </w:tcPr>
          <w:p w14:paraId="3A7D0DCF" w14:textId="101A2EF2" w:rsidR="00DE2C52" w:rsidRPr="00320FE4" w:rsidRDefault="00DE2C52" w:rsidP="00FC1140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8.901</w:t>
            </w:r>
          </w:p>
        </w:tc>
        <w:tc>
          <w:tcPr>
            <w:tcW w:w="0" w:type="auto"/>
          </w:tcPr>
          <w:p w14:paraId="192B4447" w14:textId="5CDBEC1C" w:rsidR="00DE2C52" w:rsidRPr="00320FE4" w:rsidRDefault="00851F3F" w:rsidP="00FC1140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Steady</w:t>
            </w:r>
          </w:p>
        </w:tc>
      </w:tr>
      <w:tr w:rsidR="00DE2C52" w:rsidRPr="00320FE4" w14:paraId="67750475" w14:textId="2BE71396" w:rsidTr="007642A7">
        <w:tc>
          <w:tcPr>
            <w:tcW w:w="0" w:type="auto"/>
          </w:tcPr>
          <w:p w14:paraId="6EA42C05" w14:textId="69080009" w:rsidR="00DE2C52" w:rsidRPr="00320FE4" w:rsidRDefault="00DE2C52" w:rsidP="00FC1140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Rx_Diff (mV)</w:t>
            </w:r>
          </w:p>
        </w:tc>
        <w:tc>
          <w:tcPr>
            <w:tcW w:w="0" w:type="auto"/>
          </w:tcPr>
          <w:p w14:paraId="2B399F06" w14:textId="58EB297E" w:rsidR="00DE2C52" w:rsidRPr="00320FE4" w:rsidRDefault="00B93664" w:rsidP="00FC1140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565</w:t>
            </w:r>
          </w:p>
        </w:tc>
        <w:tc>
          <w:tcPr>
            <w:tcW w:w="0" w:type="auto"/>
          </w:tcPr>
          <w:p w14:paraId="5C966F89" w14:textId="1586379B" w:rsidR="00DE2C52" w:rsidRPr="00320FE4" w:rsidRDefault="00F26027" w:rsidP="00FC1140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552</w:t>
            </w:r>
          </w:p>
        </w:tc>
        <w:tc>
          <w:tcPr>
            <w:tcW w:w="0" w:type="auto"/>
          </w:tcPr>
          <w:p w14:paraId="1241CA1E" w14:textId="2146004C" w:rsidR="00DE2C52" w:rsidRPr="00320FE4" w:rsidRDefault="00F26027" w:rsidP="00FC1140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717</w:t>
            </w:r>
          </w:p>
        </w:tc>
        <w:tc>
          <w:tcPr>
            <w:tcW w:w="0" w:type="auto"/>
          </w:tcPr>
          <w:p w14:paraId="00F3913B" w14:textId="1D820D54" w:rsidR="00DE2C52" w:rsidRPr="00320FE4" w:rsidRDefault="00F26027" w:rsidP="00FC1140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737</w:t>
            </w:r>
          </w:p>
        </w:tc>
        <w:tc>
          <w:tcPr>
            <w:tcW w:w="0" w:type="auto"/>
          </w:tcPr>
          <w:p w14:paraId="1B173DFB" w14:textId="028E05D2" w:rsidR="00DE2C52" w:rsidRPr="00320FE4" w:rsidRDefault="00F26027" w:rsidP="00FC1140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737</w:t>
            </w:r>
          </w:p>
        </w:tc>
        <w:tc>
          <w:tcPr>
            <w:tcW w:w="0" w:type="auto"/>
          </w:tcPr>
          <w:p w14:paraId="65B18CD7" w14:textId="1A607C52" w:rsidR="00DE2C52" w:rsidRPr="00320FE4" w:rsidRDefault="00F26027" w:rsidP="00FC1140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752</w:t>
            </w:r>
          </w:p>
        </w:tc>
        <w:tc>
          <w:tcPr>
            <w:tcW w:w="0" w:type="auto"/>
          </w:tcPr>
          <w:p w14:paraId="5AE73962" w14:textId="3DA16791" w:rsidR="00DE2C52" w:rsidRPr="00320FE4" w:rsidRDefault="006D7EE1" w:rsidP="00FC1140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758</w:t>
            </w:r>
          </w:p>
        </w:tc>
      </w:tr>
      <w:tr w:rsidR="00EF3322" w:rsidRPr="00320FE4" w14:paraId="24997144" w14:textId="77777777" w:rsidTr="007642A7">
        <w:tc>
          <w:tcPr>
            <w:tcW w:w="0" w:type="auto"/>
          </w:tcPr>
          <w:p w14:paraId="00AAA43E" w14:textId="4D46EA78" w:rsidR="00EF3322" w:rsidRPr="00320FE4" w:rsidRDefault="00EF3322" w:rsidP="00FC1140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Taps</w:t>
            </w:r>
            <w:r w:rsidR="002B6BFE" w:rsidRPr="00320FE4">
              <w:rPr>
                <w:rFonts w:hint="eastAsia"/>
                <w:sz w:val="16"/>
              </w:rPr>
              <w:t xml:space="preserve"> </w:t>
            </w:r>
            <w:r w:rsidR="00E42FE3" w:rsidRPr="00320FE4">
              <w:rPr>
                <w:rFonts w:hint="eastAsia"/>
                <w:sz w:val="16"/>
              </w:rPr>
              <w:t>(</w:t>
            </w:r>
            <w:r w:rsidR="000C2DB9" w:rsidRPr="00320FE4">
              <w:rPr>
                <w:sz w:val="16"/>
              </w:rPr>
              <w:t>m</w:t>
            </w:r>
            <w:r w:rsidR="00E42FE3" w:rsidRPr="00320FE4">
              <w:rPr>
                <w:rFonts w:hint="eastAsia"/>
                <w:sz w:val="16"/>
              </w:rPr>
              <w:t>)</w:t>
            </w:r>
          </w:p>
        </w:tc>
        <w:tc>
          <w:tcPr>
            <w:tcW w:w="0" w:type="auto"/>
          </w:tcPr>
          <w:p w14:paraId="2D6B9FDD" w14:textId="77777777" w:rsidR="00EF3322" w:rsidRPr="00320FE4" w:rsidRDefault="00EF3322" w:rsidP="00FC1140">
            <w:pPr>
              <w:pStyle w:val="af"/>
              <w:rPr>
                <w:sz w:val="16"/>
              </w:rPr>
            </w:pPr>
          </w:p>
        </w:tc>
        <w:tc>
          <w:tcPr>
            <w:tcW w:w="0" w:type="auto"/>
          </w:tcPr>
          <w:p w14:paraId="14E0A3C0" w14:textId="5AFB9757" w:rsidR="00EF3322" w:rsidRPr="00320FE4" w:rsidRDefault="0011264C" w:rsidP="00FC1140">
            <w:pPr>
              <w:pStyle w:val="af"/>
              <w:rPr>
                <w:sz w:val="16"/>
              </w:rPr>
            </w:pPr>
            <w:r>
              <w:rPr>
                <w:rFonts w:hint="eastAsia"/>
                <w:sz w:val="16"/>
              </w:rPr>
              <w:t>-</w:t>
            </w:r>
            <w:r w:rsidR="007205B2" w:rsidRPr="00320FE4">
              <w:rPr>
                <w:sz w:val="16"/>
              </w:rPr>
              <w:t>103</w:t>
            </w:r>
          </w:p>
        </w:tc>
        <w:tc>
          <w:tcPr>
            <w:tcW w:w="0" w:type="auto"/>
          </w:tcPr>
          <w:p w14:paraId="08F6C027" w14:textId="00E9D800" w:rsidR="00EF3322" w:rsidRPr="00320FE4" w:rsidRDefault="0011264C" w:rsidP="00FC1140">
            <w:pPr>
              <w:pStyle w:val="af"/>
              <w:rPr>
                <w:sz w:val="16"/>
              </w:rPr>
            </w:pPr>
            <w:r>
              <w:rPr>
                <w:rFonts w:hint="eastAsia"/>
                <w:sz w:val="16"/>
              </w:rPr>
              <w:t>-</w:t>
            </w:r>
            <w:r w:rsidR="007205B2" w:rsidRPr="00320FE4">
              <w:rPr>
                <w:sz w:val="16"/>
              </w:rPr>
              <w:t>20.5</w:t>
            </w:r>
          </w:p>
        </w:tc>
        <w:tc>
          <w:tcPr>
            <w:tcW w:w="0" w:type="auto"/>
          </w:tcPr>
          <w:p w14:paraId="7D364742" w14:textId="261020FD" w:rsidR="00EF3322" w:rsidRPr="00320FE4" w:rsidRDefault="0011264C" w:rsidP="00FC1140">
            <w:pPr>
              <w:pStyle w:val="af"/>
              <w:rPr>
                <w:sz w:val="16"/>
              </w:rPr>
            </w:pPr>
            <w:r>
              <w:rPr>
                <w:rFonts w:hint="eastAsia"/>
                <w:sz w:val="16"/>
              </w:rPr>
              <w:t>-</w:t>
            </w:r>
            <w:r w:rsidR="007205B2" w:rsidRPr="00320FE4">
              <w:rPr>
                <w:sz w:val="16"/>
              </w:rPr>
              <w:t>10.5</w:t>
            </w:r>
          </w:p>
        </w:tc>
        <w:tc>
          <w:tcPr>
            <w:tcW w:w="0" w:type="auto"/>
          </w:tcPr>
          <w:p w14:paraId="2658A22E" w14:textId="53CE4B19" w:rsidR="00EF3322" w:rsidRPr="00320FE4" w:rsidRDefault="0011264C" w:rsidP="00FC1140">
            <w:pPr>
              <w:pStyle w:val="af"/>
              <w:rPr>
                <w:sz w:val="16"/>
              </w:rPr>
            </w:pPr>
            <w:r>
              <w:rPr>
                <w:rFonts w:hint="eastAsia"/>
                <w:sz w:val="16"/>
              </w:rPr>
              <w:t>-</w:t>
            </w:r>
            <w:r w:rsidR="007205B2" w:rsidRPr="00320FE4">
              <w:rPr>
                <w:sz w:val="16"/>
              </w:rPr>
              <w:t>10.5</w:t>
            </w:r>
          </w:p>
        </w:tc>
        <w:tc>
          <w:tcPr>
            <w:tcW w:w="0" w:type="auto"/>
          </w:tcPr>
          <w:p w14:paraId="31528FDC" w14:textId="2C23E479" w:rsidR="00EF3322" w:rsidRPr="00320FE4" w:rsidRDefault="0011264C" w:rsidP="00FC1140">
            <w:pPr>
              <w:pStyle w:val="af"/>
              <w:rPr>
                <w:sz w:val="16"/>
              </w:rPr>
            </w:pPr>
            <w:r>
              <w:rPr>
                <w:rFonts w:hint="eastAsia"/>
                <w:sz w:val="16"/>
              </w:rPr>
              <w:t>-</w:t>
            </w:r>
            <w:r w:rsidR="007205B2" w:rsidRPr="00320FE4">
              <w:rPr>
                <w:sz w:val="16"/>
              </w:rPr>
              <w:t>3</w:t>
            </w:r>
          </w:p>
        </w:tc>
        <w:tc>
          <w:tcPr>
            <w:tcW w:w="0" w:type="auto"/>
          </w:tcPr>
          <w:p w14:paraId="4765B9E5" w14:textId="77777777" w:rsidR="00EF3322" w:rsidRPr="00320FE4" w:rsidRDefault="00EF3322" w:rsidP="00FC1140">
            <w:pPr>
              <w:pStyle w:val="af"/>
              <w:rPr>
                <w:sz w:val="16"/>
              </w:rPr>
            </w:pPr>
          </w:p>
        </w:tc>
      </w:tr>
      <w:bookmarkEnd w:id="6"/>
      <w:bookmarkEnd w:id="7"/>
    </w:tbl>
    <w:p w14:paraId="5CCBCC22" w14:textId="77777777" w:rsidR="00BD039D" w:rsidRDefault="00BD039D" w:rsidP="00BD039D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41"/>
        <w:gridCol w:w="4309"/>
      </w:tblGrid>
      <w:tr w:rsidR="00345370" w14:paraId="1F101C8E" w14:textId="77777777" w:rsidTr="00345370">
        <w:tc>
          <w:tcPr>
            <w:tcW w:w="4675" w:type="dxa"/>
          </w:tcPr>
          <w:p w14:paraId="7F8F0166" w14:textId="0F59C234" w:rsidR="00345370" w:rsidRDefault="00E732F6" w:rsidP="00BD039D">
            <w:pPr>
              <w:rPr>
                <w:sz w:val="22"/>
              </w:rPr>
            </w:pPr>
            <w:r>
              <w:rPr>
                <w:sz w:val="22"/>
              </w:rPr>
              <w:t>Rx_Diff</w:t>
            </w:r>
            <w:r w:rsidR="00E0766D">
              <w:rPr>
                <w:sz w:val="22"/>
              </w:rPr>
              <w:t xml:space="preserve"> (Zoomed)</w:t>
            </w:r>
          </w:p>
        </w:tc>
        <w:tc>
          <w:tcPr>
            <w:tcW w:w="4675" w:type="dxa"/>
          </w:tcPr>
          <w:p w14:paraId="2C3597DF" w14:textId="31FA8250" w:rsidR="00345370" w:rsidRDefault="001C6BAE" w:rsidP="00565378">
            <w:pPr>
              <w:rPr>
                <w:sz w:val="22"/>
              </w:rPr>
            </w:pPr>
            <w:r>
              <w:rPr>
                <w:sz w:val="22"/>
              </w:rPr>
              <w:t>Tx_Diff</w:t>
            </w:r>
            <w:r w:rsidR="00A74B4E">
              <w:rPr>
                <w:sz w:val="22"/>
              </w:rPr>
              <w:t xml:space="preserve"> (Solid)</w:t>
            </w:r>
            <w:r>
              <w:rPr>
                <w:sz w:val="22"/>
              </w:rPr>
              <w:t xml:space="preserve"> </w:t>
            </w:r>
            <w:r w:rsidR="00565378">
              <w:rPr>
                <w:sz w:val="22"/>
              </w:rPr>
              <w:t xml:space="preserve">, </w:t>
            </w:r>
            <w:r>
              <w:rPr>
                <w:sz w:val="22"/>
              </w:rPr>
              <w:t>Rx_Diff</w:t>
            </w:r>
            <w:r w:rsidR="00565378">
              <w:rPr>
                <w:sz w:val="22"/>
              </w:rPr>
              <w:t xml:space="preserve"> (</w:t>
            </w:r>
            <w:r w:rsidR="00A74B4E">
              <w:rPr>
                <w:sz w:val="22"/>
              </w:rPr>
              <w:t>Dash</w:t>
            </w:r>
            <w:r w:rsidR="00565378">
              <w:rPr>
                <w:sz w:val="22"/>
              </w:rPr>
              <w:t>)</w:t>
            </w:r>
          </w:p>
        </w:tc>
      </w:tr>
      <w:tr w:rsidR="00345370" w14:paraId="05460A05" w14:textId="77777777" w:rsidTr="00345370">
        <w:tc>
          <w:tcPr>
            <w:tcW w:w="4675" w:type="dxa"/>
          </w:tcPr>
          <w:p w14:paraId="71F061EF" w14:textId="6D6414FC" w:rsidR="00345370" w:rsidRDefault="00345370" w:rsidP="00BD039D">
            <w:pPr>
              <w:rPr>
                <w:sz w:val="22"/>
              </w:rPr>
            </w:pPr>
            <w:r w:rsidRPr="00320FE4">
              <w:rPr>
                <w:noProof/>
                <w:sz w:val="16"/>
              </w:rPr>
              <w:drawing>
                <wp:inline distT="0" distB="0" distL="0" distR="0" wp14:anchorId="3385FB9D" wp14:editId="36127773">
                  <wp:extent cx="6573451" cy="3144554"/>
                  <wp:effectExtent l="0" t="317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ursors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583218" cy="3149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DEA0171" w14:textId="21C5A9C8" w:rsidR="00345370" w:rsidRDefault="00345370" w:rsidP="00BD039D">
            <w:pPr>
              <w:rPr>
                <w:sz w:val="22"/>
              </w:rPr>
            </w:pPr>
            <w:r>
              <w:rPr>
                <w:noProof/>
                <w:sz w:val="16"/>
              </w:rPr>
              <w:drawing>
                <wp:inline distT="0" distB="0" distL="0" distR="0" wp14:anchorId="370F1242" wp14:editId="583C3515">
                  <wp:extent cx="6479154" cy="2665729"/>
                  <wp:effectExtent l="1905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ulse Response Diff Ideal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505719" cy="2676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5D6439" w14:textId="35A105ED" w:rsidR="0057694A" w:rsidRPr="00320FE4" w:rsidRDefault="00143EEA" w:rsidP="00262CB3">
      <w:pPr>
        <w:pStyle w:val="1"/>
        <w:rPr>
          <w:sz w:val="24"/>
        </w:rPr>
      </w:pPr>
      <w:r w:rsidRPr="00320FE4">
        <w:rPr>
          <w:rFonts w:hint="eastAsia"/>
          <w:sz w:val="24"/>
        </w:rPr>
        <w:lastRenderedPageBreak/>
        <w:t>P</w:t>
      </w:r>
      <w:r w:rsidRPr="00320FE4">
        <w:rPr>
          <w:sz w:val="24"/>
        </w:rPr>
        <w:t>ulse Response</w:t>
      </w:r>
      <w:r w:rsidR="00E94617" w:rsidRPr="00320FE4">
        <w:rPr>
          <w:sz w:val="24"/>
        </w:rPr>
        <w:t xml:space="preserve"> after DFE</w:t>
      </w:r>
      <w:r w:rsidR="00EA206F" w:rsidRPr="00320FE4">
        <w:rPr>
          <w:sz w:val="24"/>
        </w:rPr>
        <w:t xml:space="preserve"> </w:t>
      </w:r>
    </w:p>
    <w:p w14:paraId="0A05F2F6" w14:textId="19ADDDFA" w:rsidR="00023222" w:rsidRPr="00320FE4" w:rsidRDefault="00BF7742" w:rsidP="00023222">
      <w:pPr>
        <w:rPr>
          <w:sz w:val="22"/>
        </w:rPr>
      </w:pPr>
      <w:r w:rsidRPr="00320FE4">
        <w:rPr>
          <w:sz w:val="22"/>
        </w:rPr>
        <w:t xml:space="preserve">To </w:t>
      </w:r>
      <w:r w:rsidR="001B774F" w:rsidRPr="00320FE4">
        <w:rPr>
          <w:sz w:val="22"/>
        </w:rPr>
        <w:t xml:space="preserve">show the </w:t>
      </w:r>
      <w:r w:rsidR="004C674F" w:rsidRPr="00320FE4">
        <w:rPr>
          <w:sz w:val="22"/>
        </w:rPr>
        <w:t>pulse response of DFE</w:t>
      </w:r>
      <w:r w:rsidR="0021586C" w:rsidRPr="00320FE4">
        <w:rPr>
          <w:sz w:val="22"/>
        </w:rPr>
        <w:t>, the ma</w:t>
      </w:r>
      <w:r w:rsidR="003B2E48" w:rsidRPr="00320FE4">
        <w:rPr>
          <w:sz w:val="22"/>
        </w:rPr>
        <w:t>x</w:t>
      </w:r>
      <w:r w:rsidR="0021586C" w:rsidRPr="00320FE4">
        <w:rPr>
          <w:sz w:val="22"/>
        </w:rPr>
        <w:t xml:space="preserve">imum time step of </w:t>
      </w:r>
      <w:r w:rsidR="00947234" w:rsidRPr="00320FE4">
        <w:rPr>
          <w:sz w:val="22"/>
        </w:rPr>
        <w:t>simulator must &lt;=1ps</w:t>
      </w:r>
      <w:r w:rsidR="001017E6" w:rsidRPr="00320FE4">
        <w:rPr>
          <w:sz w:val="22"/>
        </w:rPr>
        <w:t xml:space="preserve">, since DFE is working in continuous time. </w:t>
      </w:r>
      <w:r w:rsidR="000C4E1B" w:rsidRPr="00320FE4">
        <w:rPr>
          <w:sz w:val="22"/>
        </w:rPr>
        <w:t xml:space="preserve">The resolution </w:t>
      </w:r>
      <w:r w:rsidR="00CE0E81" w:rsidRPr="00320FE4">
        <w:rPr>
          <w:sz w:val="22"/>
        </w:rPr>
        <w:t xml:space="preserve">of DFE response </w:t>
      </w:r>
      <w:r w:rsidR="003B2E48" w:rsidRPr="00320FE4">
        <w:rPr>
          <w:sz w:val="22"/>
        </w:rPr>
        <w:t xml:space="preserve">is </w:t>
      </w:r>
      <w:r w:rsidR="00863DC2" w:rsidRPr="00320FE4">
        <w:rPr>
          <w:sz w:val="22"/>
        </w:rPr>
        <w:t xml:space="preserve">related to </w:t>
      </w:r>
      <w:r w:rsidR="00157DDE" w:rsidRPr="00320FE4">
        <w:rPr>
          <w:sz w:val="22"/>
        </w:rPr>
        <w:t xml:space="preserve">maximum time step </w:t>
      </w:r>
      <w:r w:rsidR="00A77B94" w:rsidRPr="00320FE4">
        <w:rPr>
          <w:sz w:val="22"/>
        </w:rPr>
        <w:t xml:space="preserve">significantly. </w:t>
      </w:r>
      <w:r w:rsidR="00023222" w:rsidRPr="00320FE4">
        <w:rPr>
          <w:sz w:val="22"/>
        </w:rPr>
        <w:t xml:space="preserve">Clk, Rst, and Dout </w:t>
      </w:r>
      <w:r w:rsidR="00104424" w:rsidRPr="00320FE4">
        <w:rPr>
          <w:sz w:val="22"/>
        </w:rPr>
        <w:t xml:space="preserve">signals also </w:t>
      </w:r>
      <w:r w:rsidR="003568A3" w:rsidRPr="00320FE4">
        <w:rPr>
          <w:sz w:val="22"/>
        </w:rPr>
        <w:t>listed in figure.</w:t>
      </w:r>
      <w:r w:rsidR="002203DC" w:rsidRPr="00320FE4">
        <w:rPr>
          <w:sz w:val="22"/>
        </w:rPr>
        <w:t xml:space="preserve"> </w:t>
      </w:r>
    </w:p>
    <w:tbl>
      <w:tblPr>
        <w:tblStyle w:val="a3"/>
        <w:tblW w:w="0" w:type="auto"/>
        <w:tblInd w:w="1134" w:type="dxa"/>
        <w:tblLook w:val="04A0" w:firstRow="1" w:lastRow="0" w:firstColumn="1" w:lastColumn="0" w:noHBand="0" w:noVBand="1"/>
      </w:tblPr>
      <w:tblGrid>
        <w:gridCol w:w="1425"/>
        <w:gridCol w:w="661"/>
        <w:gridCol w:w="563"/>
        <w:gridCol w:w="576"/>
        <w:gridCol w:w="576"/>
        <w:gridCol w:w="576"/>
        <w:gridCol w:w="576"/>
        <w:gridCol w:w="576"/>
        <w:gridCol w:w="576"/>
        <w:gridCol w:w="652"/>
      </w:tblGrid>
      <w:tr w:rsidR="00700BBD" w:rsidRPr="00320FE4" w14:paraId="65E591FF" w14:textId="77777777" w:rsidTr="00574217">
        <w:tc>
          <w:tcPr>
            <w:tcW w:w="0" w:type="auto"/>
            <w:tcBorders>
              <w:right w:val="nil"/>
            </w:tcBorders>
          </w:tcPr>
          <w:p w14:paraId="7C38289A" w14:textId="04852CD9" w:rsidR="00700BBD" w:rsidRPr="00320FE4" w:rsidRDefault="00700BBD" w:rsidP="00700BBD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 xml:space="preserve">Time 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70FC2686" w14:textId="77777777" w:rsidR="00700BBD" w:rsidRPr="00320FE4" w:rsidRDefault="00700BBD" w:rsidP="00454666">
            <w:pPr>
              <w:pStyle w:val="af"/>
              <w:rPr>
                <w:sz w:val="16"/>
              </w:rPr>
            </w:pPr>
          </w:p>
        </w:tc>
        <w:tc>
          <w:tcPr>
            <w:tcW w:w="0" w:type="auto"/>
            <w:tcBorders>
              <w:left w:val="nil"/>
            </w:tcBorders>
          </w:tcPr>
          <w:p w14:paraId="49EA8D50" w14:textId="06A7DDFF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(ns)</w:t>
            </w:r>
          </w:p>
        </w:tc>
        <w:tc>
          <w:tcPr>
            <w:tcW w:w="0" w:type="auto"/>
          </w:tcPr>
          <w:p w14:paraId="117A9136" w14:textId="1C10C1E1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6.901</w:t>
            </w:r>
          </w:p>
        </w:tc>
        <w:tc>
          <w:tcPr>
            <w:tcW w:w="0" w:type="auto"/>
          </w:tcPr>
          <w:p w14:paraId="2621826F" w14:textId="77777777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7.301</w:t>
            </w:r>
          </w:p>
        </w:tc>
        <w:tc>
          <w:tcPr>
            <w:tcW w:w="0" w:type="auto"/>
          </w:tcPr>
          <w:p w14:paraId="6E95B08B" w14:textId="77777777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7.701</w:t>
            </w:r>
          </w:p>
        </w:tc>
        <w:tc>
          <w:tcPr>
            <w:tcW w:w="0" w:type="auto"/>
          </w:tcPr>
          <w:p w14:paraId="7FA2A4A0" w14:textId="77777777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8.101</w:t>
            </w:r>
          </w:p>
        </w:tc>
        <w:tc>
          <w:tcPr>
            <w:tcW w:w="0" w:type="auto"/>
          </w:tcPr>
          <w:p w14:paraId="1D929021" w14:textId="77777777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8.501</w:t>
            </w:r>
          </w:p>
        </w:tc>
        <w:tc>
          <w:tcPr>
            <w:tcW w:w="0" w:type="auto"/>
          </w:tcPr>
          <w:p w14:paraId="1AAFFB29" w14:textId="77777777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8.901</w:t>
            </w:r>
          </w:p>
        </w:tc>
        <w:tc>
          <w:tcPr>
            <w:tcW w:w="0" w:type="auto"/>
          </w:tcPr>
          <w:p w14:paraId="6C431E12" w14:textId="77777777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Steady</w:t>
            </w:r>
          </w:p>
        </w:tc>
      </w:tr>
      <w:tr w:rsidR="00700BBD" w:rsidRPr="00320FE4" w14:paraId="2BAE9C68" w14:textId="77777777" w:rsidTr="00574217">
        <w:tc>
          <w:tcPr>
            <w:tcW w:w="0" w:type="auto"/>
            <w:tcBorders>
              <w:right w:val="nil"/>
            </w:tcBorders>
          </w:tcPr>
          <w:p w14:paraId="331ECE69" w14:textId="0F250C24" w:rsidR="00700BBD" w:rsidRPr="00320FE4" w:rsidRDefault="00700BBD" w:rsidP="00700BBD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 xml:space="preserve">Rx_Diff 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13029A2A" w14:textId="1B3892CE" w:rsidR="00700BBD" w:rsidRPr="00320FE4" w:rsidRDefault="00991AC0" w:rsidP="00035E6E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(</w:t>
            </w:r>
            <w:r w:rsidR="00035E6E" w:rsidRPr="00320FE4">
              <w:rPr>
                <w:sz w:val="16"/>
              </w:rPr>
              <w:t>Dash</w:t>
            </w:r>
            <w:r w:rsidRPr="00320FE4">
              <w:rPr>
                <w:sz w:val="16"/>
              </w:rPr>
              <w:t>)</w:t>
            </w:r>
          </w:p>
        </w:tc>
        <w:tc>
          <w:tcPr>
            <w:tcW w:w="0" w:type="auto"/>
            <w:tcBorders>
              <w:left w:val="nil"/>
            </w:tcBorders>
          </w:tcPr>
          <w:p w14:paraId="07B9B3EC" w14:textId="145EC6F0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(mV)</w:t>
            </w:r>
          </w:p>
        </w:tc>
        <w:tc>
          <w:tcPr>
            <w:tcW w:w="0" w:type="auto"/>
          </w:tcPr>
          <w:p w14:paraId="3FE165C4" w14:textId="463C05DC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565</w:t>
            </w:r>
          </w:p>
        </w:tc>
        <w:tc>
          <w:tcPr>
            <w:tcW w:w="0" w:type="auto"/>
          </w:tcPr>
          <w:p w14:paraId="4509DEF4" w14:textId="77777777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552</w:t>
            </w:r>
          </w:p>
        </w:tc>
        <w:tc>
          <w:tcPr>
            <w:tcW w:w="0" w:type="auto"/>
          </w:tcPr>
          <w:p w14:paraId="26BB0CCF" w14:textId="77777777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717</w:t>
            </w:r>
          </w:p>
        </w:tc>
        <w:tc>
          <w:tcPr>
            <w:tcW w:w="0" w:type="auto"/>
          </w:tcPr>
          <w:p w14:paraId="70E736B1" w14:textId="77777777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737</w:t>
            </w:r>
          </w:p>
        </w:tc>
        <w:tc>
          <w:tcPr>
            <w:tcW w:w="0" w:type="auto"/>
          </w:tcPr>
          <w:p w14:paraId="712A07CE" w14:textId="77777777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737</w:t>
            </w:r>
          </w:p>
        </w:tc>
        <w:tc>
          <w:tcPr>
            <w:tcW w:w="0" w:type="auto"/>
          </w:tcPr>
          <w:p w14:paraId="747A4C10" w14:textId="77777777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752</w:t>
            </w:r>
          </w:p>
        </w:tc>
        <w:tc>
          <w:tcPr>
            <w:tcW w:w="0" w:type="auto"/>
          </w:tcPr>
          <w:p w14:paraId="12C5071D" w14:textId="77777777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758</w:t>
            </w:r>
          </w:p>
        </w:tc>
      </w:tr>
      <w:tr w:rsidR="00700BBD" w:rsidRPr="00320FE4" w14:paraId="67C966ED" w14:textId="77777777" w:rsidTr="00574217">
        <w:tc>
          <w:tcPr>
            <w:tcW w:w="0" w:type="auto"/>
            <w:tcBorders>
              <w:right w:val="nil"/>
            </w:tcBorders>
          </w:tcPr>
          <w:p w14:paraId="55B76C41" w14:textId="14CB5585" w:rsidR="00700BBD" w:rsidRPr="00320FE4" w:rsidRDefault="00700BBD" w:rsidP="00700BBD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 xml:space="preserve">Rx_Diff after DFE 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03EA322B" w14:textId="025A7FE9" w:rsidR="00700BBD" w:rsidRPr="00320FE4" w:rsidRDefault="00991AC0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(</w:t>
            </w:r>
            <w:r w:rsidR="00035E6E" w:rsidRPr="00320FE4">
              <w:rPr>
                <w:sz w:val="16"/>
              </w:rPr>
              <w:t>Solid</w:t>
            </w:r>
            <w:r w:rsidRPr="00320FE4">
              <w:rPr>
                <w:sz w:val="16"/>
              </w:rPr>
              <w:t>)</w:t>
            </w:r>
          </w:p>
        </w:tc>
        <w:tc>
          <w:tcPr>
            <w:tcW w:w="0" w:type="auto"/>
            <w:tcBorders>
              <w:left w:val="nil"/>
            </w:tcBorders>
          </w:tcPr>
          <w:p w14:paraId="573907F1" w14:textId="65E100D7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(mV)</w:t>
            </w:r>
          </w:p>
        </w:tc>
        <w:tc>
          <w:tcPr>
            <w:tcW w:w="0" w:type="auto"/>
          </w:tcPr>
          <w:p w14:paraId="78C0E7FB" w14:textId="7A3826E5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566</w:t>
            </w:r>
          </w:p>
        </w:tc>
        <w:tc>
          <w:tcPr>
            <w:tcW w:w="0" w:type="auto"/>
          </w:tcPr>
          <w:p w14:paraId="1B907761" w14:textId="0D590DB4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756</w:t>
            </w:r>
          </w:p>
        </w:tc>
        <w:tc>
          <w:tcPr>
            <w:tcW w:w="0" w:type="auto"/>
          </w:tcPr>
          <w:p w14:paraId="10408CFF" w14:textId="2C6F5C80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756</w:t>
            </w:r>
          </w:p>
        </w:tc>
        <w:tc>
          <w:tcPr>
            <w:tcW w:w="0" w:type="auto"/>
          </w:tcPr>
          <w:p w14:paraId="176DD46D" w14:textId="473C777C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756</w:t>
            </w:r>
          </w:p>
        </w:tc>
        <w:tc>
          <w:tcPr>
            <w:tcW w:w="0" w:type="auto"/>
          </w:tcPr>
          <w:p w14:paraId="6B7B1F81" w14:textId="75C0B9D8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756</w:t>
            </w:r>
          </w:p>
        </w:tc>
        <w:tc>
          <w:tcPr>
            <w:tcW w:w="0" w:type="auto"/>
          </w:tcPr>
          <w:p w14:paraId="6D7483C2" w14:textId="7DA67F96" w:rsidR="00700BBD" w:rsidRPr="00320FE4" w:rsidRDefault="00700BBD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756</w:t>
            </w:r>
          </w:p>
        </w:tc>
        <w:tc>
          <w:tcPr>
            <w:tcW w:w="0" w:type="auto"/>
          </w:tcPr>
          <w:p w14:paraId="29EF98E6" w14:textId="49D15051" w:rsidR="00700BBD" w:rsidRPr="00320FE4" w:rsidRDefault="00700BBD" w:rsidP="007765F1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757</w:t>
            </w:r>
          </w:p>
        </w:tc>
      </w:tr>
      <w:tr w:rsidR="00E30715" w:rsidRPr="00320FE4" w14:paraId="1818F1BD" w14:textId="77777777" w:rsidTr="00574217">
        <w:tc>
          <w:tcPr>
            <w:tcW w:w="0" w:type="auto"/>
            <w:tcBorders>
              <w:right w:val="nil"/>
            </w:tcBorders>
          </w:tcPr>
          <w:p w14:paraId="12DB05FF" w14:textId="0FFEAB6A" w:rsidR="00E30715" w:rsidRPr="00320FE4" w:rsidRDefault="00E30715" w:rsidP="00700BBD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Dout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7781CD04" w14:textId="77777777" w:rsidR="00E30715" w:rsidRPr="00320FE4" w:rsidRDefault="00E30715" w:rsidP="00454666">
            <w:pPr>
              <w:pStyle w:val="af"/>
              <w:rPr>
                <w:sz w:val="16"/>
              </w:rPr>
            </w:pPr>
          </w:p>
        </w:tc>
        <w:tc>
          <w:tcPr>
            <w:tcW w:w="0" w:type="auto"/>
            <w:tcBorders>
              <w:left w:val="nil"/>
            </w:tcBorders>
          </w:tcPr>
          <w:p w14:paraId="49A31A4C" w14:textId="77777777" w:rsidR="00E30715" w:rsidRPr="00320FE4" w:rsidRDefault="00E30715" w:rsidP="00454666">
            <w:pPr>
              <w:pStyle w:val="af"/>
              <w:rPr>
                <w:sz w:val="16"/>
              </w:rPr>
            </w:pPr>
          </w:p>
        </w:tc>
        <w:tc>
          <w:tcPr>
            <w:tcW w:w="0" w:type="auto"/>
          </w:tcPr>
          <w:p w14:paraId="1134BB97" w14:textId="3802CD7C" w:rsidR="00E30715" w:rsidRPr="00320FE4" w:rsidRDefault="00E30715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1</w:t>
            </w:r>
          </w:p>
        </w:tc>
        <w:tc>
          <w:tcPr>
            <w:tcW w:w="0" w:type="auto"/>
          </w:tcPr>
          <w:p w14:paraId="2F0D4B80" w14:textId="5E91EEED" w:rsidR="00E30715" w:rsidRPr="00320FE4" w:rsidRDefault="00E30715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0</w:t>
            </w:r>
          </w:p>
        </w:tc>
        <w:tc>
          <w:tcPr>
            <w:tcW w:w="0" w:type="auto"/>
          </w:tcPr>
          <w:p w14:paraId="2C163775" w14:textId="1F87F4FB" w:rsidR="00E30715" w:rsidRPr="00320FE4" w:rsidRDefault="00E30715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0</w:t>
            </w:r>
          </w:p>
        </w:tc>
        <w:tc>
          <w:tcPr>
            <w:tcW w:w="0" w:type="auto"/>
          </w:tcPr>
          <w:p w14:paraId="6B5A41B1" w14:textId="3DCE16D4" w:rsidR="00E30715" w:rsidRPr="00320FE4" w:rsidRDefault="00E30715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0</w:t>
            </w:r>
          </w:p>
        </w:tc>
        <w:tc>
          <w:tcPr>
            <w:tcW w:w="0" w:type="auto"/>
          </w:tcPr>
          <w:p w14:paraId="00971A5E" w14:textId="264E8E18" w:rsidR="00E30715" w:rsidRPr="00320FE4" w:rsidRDefault="00E30715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0</w:t>
            </w:r>
          </w:p>
        </w:tc>
        <w:tc>
          <w:tcPr>
            <w:tcW w:w="0" w:type="auto"/>
          </w:tcPr>
          <w:p w14:paraId="3FDB2D63" w14:textId="2EAE08B6" w:rsidR="00E30715" w:rsidRPr="00320FE4" w:rsidRDefault="00E30715" w:rsidP="00454666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0</w:t>
            </w:r>
          </w:p>
        </w:tc>
        <w:tc>
          <w:tcPr>
            <w:tcW w:w="0" w:type="auto"/>
          </w:tcPr>
          <w:p w14:paraId="5669135E" w14:textId="6590E75C" w:rsidR="00E30715" w:rsidRPr="00320FE4" w:rsidRDefault="00E30715" w:rsidP="007765F1">
            <w:pPr>
              <w:pStyle w:val="af"/>
              <w:rPr>
                <w:sz w:val="16"/>
              </w:rPr>
            </w:pPr>
            <w:r w:rsidRPr="00320FE4">
              <w:rPr>
                <w:sz w:val="16"/>
              </w:rPr>
              <w:t>0</w:t>
            </w:r>
          </w:p>
        </w:tc>
      </w:tr>
    </w:tbl>
    <w:p w14:paraId="3C5497B8" w14:textId="1426354C" w:rsidR="00C02F65" w:rsidRPr="00320FE4" w:rsidRDefault="00064D07" w:rsidP="004069F0">
      <w:pPr>
        <w:spacing w:after="200" w:line="276" w:lineRule="auto"/>
        <w:jc w:val="center"/>
        <w:rPr>
          <w:rFonts w:eastAsia="Microsoft JhengHei" w:cstheme="majorBidi"/>
          <w:b/>
          <w:bCs/>
          <w:color w:val="365F91" w:themeColor="accent1" w:themeShade="BF"/>
          <w:szCs w:val="28"/>
          <w:u w:val="single"/>
        </w:rPr>
      </w:pPr>
      <w:r w:rsidRPr="00320FE4">
        <w:rPr>
          <w:noProof/>
          <w:sz w:val="22"/>
        </w:rPr>
        <w:drawing>
          <wp:inline distT="0" distB="0" distL="0" distR="0" wp14:anchorId="5C09A852" wp14:editId="1ED26508">
            <wp:extent cx="6869976" cy="3635743"/>
            <wp:effectExtent l="0" t="2223" r="5398" b="5397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ulseResponse_afterDFE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6"/>
                    <a:stretch/>
                  </pic:blipFill>
                  <pic:spPr bwMode="auto">
                    <a:xfrm rot="5400000">
                      <a:off x="0" y="0"/>
                      <a:ext cx="6900617" cy="365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2F65" w:rsidRPr="00320FE4">
        <w:rPr>
          <w:sz w:val="22"/>
        </w:rPr>
        <w:br w:type="page"/>
      </w:r>
    </w:p>
    <w:p w14:paraId="58DAB708" w14:textId="75904FDC" w:rsidR="002A5BFF" w:rsidRPr="00320FE4" w:rsidRDefault="00582949" w:rsidP="00A314E0">
      <w:pPr>
        <w:pStyle w:val="1"/>
        <w:rPr>
          <w:sz w:val="24"/>
        </w:rPr>
      </w:pPr>
      <w:r w:rsidRPr="00320FE4">
        <w:rPr>
          <w:sz w:val="24"/>
        </w:rPr>
        <w:lastRenderedPageBreak/>
        <w:t>Eyes</w:t>
      </w:r>
    </w:p>
    <w:p w14:paraId="51F9E799" w14:textId="6D5926C1" w:rsidR="0014539C" w:rsidRPr="00320FE4" w:rsidRDefault="0014539C" w:rsidP="0014539C">
      <w:pPr>
        <w:pStyle w:val="2"/>
        <w:rPr>
          <w:sz w:val="22"/>
        </w:rPr>
      </w:pPr>
      <w:r w:rsidRPr="00320FE4">
        <w:rPr>
          <w:sz w:val="22"/>
        </w:rPr>
        <w:t>Setup</w:t>
      </w:r>
    </w:p>
    <w:p w14:paraId="56416CC6" w14:textId="77412AB6" w:rsidR="001B6DC1" w:rsidRPr="00320FE4" w:rsidRDefault="00C16AA4" w:rsidP="0003672A">
      <w:pPr>
        <w:ind w:firstLine="720"/>
      </w:pPr>
      <w:r w:rsidRPr="00320FE4">
        <w:t xml:space="preserve">Maximum </w:t>
      </w:r>
      <w:r w:rsidR="00C5751A" w:rsidRPr="00320FE4">
        <w:t>time step = 1ps</w:t>
      </w:r>
    </w:p>
    <w:p w14:paraId="1F4D1912" w14:textId="23C6E6FA" w:rsidR="00AF6FFD" w:rsidRDefault="00AF6FFD" w:rsidP="0003672A">
      <w:pPr>
        <w:ind w:firstLine="720"/>
      </w:pPr>
      <w:r w:rsidRPr="00320FE4">
        <w:t xml:space="preserve">Maximum </w:t>
      </w:r>
      <w:r w:rsidR="00210269" w:rsidRPr="00320FE4">
        <w:t xml:space="preserve">simulation time = </w:t>
      </w:r>
      <w:r w:rsidR="00210269" w:rsidRPr="00F1432B">
        <w:rPr>
          <w:highlight w:val="yellow"/>
        </w:rPr>
        <w:t>300ps</w:t>
      </w:r>
      <w:r w:rsidR="00210269" w:rsidRPr="00320FE4">
        <w:t xml:space="preserve">. </w:t>
      </w:r>
    </w:p>
    <w:p w14:paraId="5C225BA5" w14:textId="26BFCDD4" w:rsidR="00F376E4" w:rsidRDefault="00F376E4" w:rsidP="00F376E4">
      <w:pPr>
        <w:pStyle w:val="2"/>
      </w:pPr>
      <w:r>
        <w:t>Eye Measure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23"/>
        <w:gridCol w:w="943"/>
        <w:gridCol w:w="2143"/>
        <w:gridCol w:w="1969"/>
      </w:tblGrid>
      <w:tr w:rsidR="00FD77A7" w14:paraId="761A11AD" w14:textId="77777777" w:rsidTr="00AD553E">
        <w:trPr>
          <w:jc w:val="center"/>
        </w:trPr>
        <w:tc>
          <w:tcPr>
            <w:tcW w:w="0" w:type="auto"/>
          </w:tcPr>
          <w:p w14:paraId="077FEA9E" w14:textId="77777777" w:rsidR="00FD77A7" w:rsidRDefault="00FD77A7" w:rsidP="00BE1D5C"/>
        </w:tc>
        <w:tc>
          <w:tcPr>
            <w:tcW w:w="0" w:type="auto"/>
          </w:tcPr>
          <w:p w14:paraId="515865B9" w14:textId="7053A77D" w:rsidR="00FD77A7" w:rsidRDefault="00072F35" w:rsidP="006B670E">
            <w:r>
              <w:t>T</w:t>
            </w:r>
            <w:r w:rsidR="006B670E">
              <w:t>x</w:t>
            </w:r>
            <w:r>
              <w:t xml:space="preserve"> Diff</w:t>
            </w:r>
          </w:p>
        </w:tc>
        <w:tc>
          <w:tcPr>
            <w:tcW w:w="0" w:type="auto"/>
          </w:tcPr>
          <w:p w14:paraId="47433822" w14:textId="06698AC4" w:rsidR="00FD77A7" w:rsidRDefault="00072F35" w:rsidP="0041366F">
            <w:bookmarkStart w:id="8" w:name="OLE_LINK11"/>
            <w:bookmarkStart w:id="9" w:name="OLE_LINK12"/>
            <w:r>
              <w:t>Rx</w:t>
            </w:r>
            <w:r w:rsidR="0041366F">
              <w:t xml:space="preserve"> Diff bef</w:t>
            </w:r>
            <w:r>
              <w:t>ore DFE</w:t>
            </w:r>
            <w:bookmarkEnd w:id="8"/>
            <w:bookmarkEnd w:id="9"/>
          </w:p>
        </w:tc>
        <w:tc>
          <w:tcPr>
            <w:tcW w:w="0" w:type="auto"/>
          </w:tcPr>
          <w:p w14:paraId="78CD4697" w14:textId="6EB5DF5D" w:rsidR="00FD77A7" w:rsidRDefault="00072F35" w:rsidP="00BE1D5C">
            <w:r>
              <w:t>Rx Diff after DFE</w:t>
            </w:r>
          </w:p>
        </w:tc>
      </w:tr>
      <w:tr w:rsidR="00FD77A7" w14:paraId="58460EA2" w14:textId="77777777" w:rsidTr="00AD553E">
        <w:trPr>
          <w:jc w:val="center"/>
        </w:trPr>
        <w:tc>
          <w:tcPr>
            <w:tcW w:w="0" w:type="auto"/>
          </w:tcPr>
          <w:p w14:paraId="61251FBE" w14:textId="4A63DB48" w:rsidR="00FD77A7" w:rsidRPr="00730406" w:rsidRDefault="00FD77A7" w:rsidP="00BE1D5C">
            <w:pPr>
              <w:rPr>
                <w:color w:val="BFBFBF" w:themeColor="background1" w:themeShade="BF"/>
              </w:rPr>
            </w:pPr>
            <w:r w:rsidRPr="00730406">
              <w:rPr>
                <w:color w:val="BFBFBF" w:themeColor="background1" w:themeShade="BF"/>
              </w:rPr>
              <w:t>Upper</w:t>
            </w:r>
            <w:r w:rsidR="001D1159" w:rsidRPr="00730406">
              <w:rPr>
                <w:color w:val="BFBFBF" w:themeColor="background1" w:themeShade="BF"/>
              </w:rPr>
              <w:t xml:space="preserve"> </w:t>
            </w:r>
            <w:bookmarkStart w:id="10" w:name="OLE_LINK13"/>
            <w:r w:rsidR="001D1159" w:rsidRPr="00730406">
              <w:rPr>
                <w:color w:val="BFBFBF" w:themeColor="background1" w:themeShade="BF"/>
              </w:rPr>
              <w:t>(mV)</w:t>
            </w:r>
            <w:bookmarkEnd w:id="10"/>
          </w:p>
        </w:tc>
        <w:tc>
          <w:tcPr>
            <w:tcW w:w="0" w:type="auto"/>
          </w:tcPr>
          <w:p w14:paraId="683FACA3" w14:textId="7D0D36C4" w:rsidR="00FD77A7" w:rsidRPr="00730406" w:rsidRDefault="00D226FD" w:rsidP="00BE1D5C">
            <w:pPr>
              <w:rPr>
                <w:color w:val="BFBFBF" w:themeColor="background1" w:themeShade="BF"/>
              </w:rPr>
            </w:pPr>
            <w:r w:rsidRPr="00730406">
              <w:rPr>
                <w:color w:val="BFBFBF" w:themeColor="background1" w:themeShade="BF"/>
              </w:rPr>
              <w:t>712</w:t>
            </w:r>
          </w:p>
        </w:tc>
        <w:tc>
          <w:tcPr>
            <w:tcW w:w="0" w:type="auto"/>
          </w:tcPr>
          <w:p w14:paraId="6DCEE9A4" w14:textId="5249B8E0" w:rsidR="00FD77A7" w:rsidRPr="00730406" w:rsidRDefault="00FF127C" w:rsidP="00BE1D5C">
            <w:pPr>
              <w:rPr>
                <w:color w:val="BFBFBF" w:themeColor="background1" w:themeShade="BF"/>
              </w:rPr>
            </w:pPr>
            <w:r w:rsidRPr="00730406">
              <w:rPr>
                <w:color w:val="BFBFBF" w:themeColor="background1" w:themeShade="BF"/>
              </w:rPr>
              <w:t>400</w:t>
            </w:r>
          </w:p>
        </w:tc>
        <w:tc>
          <w:tcPr>
            <w:tcW w:w="0" w:type="auto"/>
          </w:tcPr>
          <w:p w14:paraId="35E61F28" w14:textId="65CF2433" w:rsidR="00FD77A7" w:rsidRPr="00730406" w:rsidRDefault="004F6A97" w:rsidP="00BE1D5C">
            <w:pPr>
              <w:rPr>
                <w:color w:val="BFBFBF" w:themeColor="background1" w:themeShade="BF"/>
              </w:rPr>
            </w:pPr>
            <w:r w:rsidRPr="00730406">
              <w:rPr>
                <w:color w:val="BFBFBF" w:themeColor="background1" w:themeShade="BF"/>
              </w:rPr>
              <w:t>312</w:t>
            </w:r>
          </w:p>
        </w:tc>
      </w:tr>
      <w:tr w:rsidR="00FD77A7" w14:paraId="380C619A" w14:textId="77777777" w:rsidTr="00AD553E">
        <w:trPr>
          <w:jc w:val="center"/>
        </w:trPr>
        <w:tc>
          <w:tcPr>
            <w:tcW w:w="0" w:type="auto"/>
          </w:tcPr>
          <w:p w14:paraId="12AC332C" w14:textId="5027DCFA" w:rsidR="00FD77A7" w:rsidRPr="00730406" w:rsidRDefault="00FD77A7" w:rsidP="00BE1D5C">
            <w:pPr>
              <w:rPr>
                <w:color w:val="BFBFBF" w:themeColor="background1" w:themeShade="BF"/>
              </w:rPr>
            </w:pPr>
            <w:r w:rsidRPr="00730406">
              <w:rPr>
                <w:color w:val="BFBFBF" w:themeColor="background1" w:themeShade="BF"/>
              </w:rPr>
              <w:t>Lower</w:t>
            </w:r>
            <w:r w:rsidR="00215043" w:rsidRPr="00730406">
              <w:rPr>
                <w:color w:val="BFBFBF" w:themeColor="background1" w:themeShade="BF"/>
              </w:rPr>
              <w:t>(mV)</w:t>
            </w:r>
          </w:p>
        </w:tc>
        <w:tc>
          <w:tcPr>
            <w:tcW w:w="0" w:type="auto"/>
          </w:tcPr>
          <w:p w14:paraId="7333DC0C" w14:textId="7EFB04E5" w:rsidR="00FD77A7" w:rsidRPr="00730406" w:rsidRDefault="00D226FD" w:rsidP="00BE1D5C">
            <w:pPr>
              <w:rPr>
                <w:color w:val="BFBFBF" w:themeColor="background1" w:themeShade="BF"/>
              </w:rPr>
            </w:pPr>
            <w:r w:rsidRPr="00730406">
              <w:rPr>
                <w:color w:val="BFBFBF" w:themeColor="background1" w:themeShade="BF"/>
              </w:rPr>
              <w:t>-780</w:t>
            </w:r>
          </w:p>
        </w:tc>
        <w:tc>
          <w:tcPr>
            <w:tcW w:w="0" w:type="auto"/>
          </w:tcPr>
          <w:p w14:paraId="278DB9FD" w14:textId="714640E3" w:rsidR="00FD77A7" w:rsidRPr="00730406" w:rsidRDefault="00FF127C" w:rsidP="00BE1D5C">
            <w:pPr>
              <w:rPr>
                <w:color w:val="BFBFBF" w:themeColor="background1" w:themeShade="BF"/>
              </w:rPr>
            </w:pPr>
            <w:r w:rsidRPr="00730406">
              <w:rPr>
                <w:color w:val="BFBFBF" w:themeColor="background1" w:themeShade="BF"/>
              </w:rPr>
              <w:t>-352</w:t>
            </w:r>
          </w:p>
        </w:tc>
        <w:tc>
          <w:tcPr>
            <w:tcW w:w="0" w:type="auto"/>
          </w:tcPr>
          <w:p w14:paraId="0324DBAE" w14:textId="56ACB3A2" w:rsidR="00FD77A7" w:rsidRPr="00730406" w:rsidRDefault="004F6A97" w:rsidP="00BE1D5C">
            <w:pPr>
              <w:rPr>
                <w:color w:val="BFBFBF" w:themeColor="background1" w:themeShade="BF"/>
              </w:rPr>
            </w:pPr>
            <w:r w:rsidRPr="00730406">
              <w:rPr>
                <w:color w:val="BFBFBF" w:themeColor="background1" w:themeShade="BF"/>
              </w:rPr>
              <w:t>-576</w:t>
            </w:r>
          </w:p>
        </w:tc>
      </w:tr>
      <w:tr w:rsidR="00FD77A7" w14:paraId="295C4552" w14:textId="77777777" w:rsidTr="00AD553E">
        <w:trPr>
          <w:jc w:val="center"/>
        </w:trPr>
        <w:tc>
          <w:tcPr>
            <w:tcW w:w="0" w:type="auto"/>
          </w:tcPr>
          <w:p w14:paraId="4E091E0C" w14:textId="0F5BF4D2" w:rsidR="00FD77A7" w:rsidRDefault="00FD77A7" w:rsidP="00BE1D5C">
            <w:r>
              <w:t>Eye Height</w:t>
            </w:r>
            <w:r w:rsidR="00215043">
              <w:t>(mV)</w:t>
            </w:r>
          </w:p>
        </w:tc>
        <w:tc>
          <w:tcPr>
            <w:tcW w:w="0" w:type="auto"/>
          </w:tcPr>
          <w:p w14:paraId="4ED29FAE" w14:textId="5915AEF2" w:rsidR="00FD77A7" w:rsidRDefault="000E1D19" w:rsidP="00BE1D5C">
            <w:r>
              <w:rPr>
                <w:rFonts w:asciiTheme="minorEastAsia" w:eastAsiaTheme="minorEastAsia" w:hAnsiTheme="minorEastAsia" w:hint="eastAsia"/>
              </w:rPr>
              <w:t>1492</w:t>
            </w:r>
          </w:p>
        </w:tc>
        <w:tc>
          <w:tcPr>
            <w:tcW w:w="0" w:type="auto"/>
          </w:tcPr>
          <w:p w14:paraId="0144B094" w14:textId="661E6AA8" w:rsidR="00FD77A7" w:rsidRDefault="000E1D19" w:rsidP="00BE1D5C">
            <w:r>
              <w:rPr>
                <w:rFonts w:asciiTheme="minorEastAsia" w:eastAsiaTheme="minorEastAsia" w:hAnsiTheme="minorEastAsia" w:hint="eastAsia"/>
              </w:rPr>
              <w:t>752</w:t>
            </w:r>
          </w:p>
        </w:tc>
        <w:tc>
          <w:tcPr>
            <w:tcW w:w="0" w:type="auto"/>
          </w:tcPr>
          <w:p w14:paraId="4336D37D" w14:textId="12BE6930" w:rsidR="00FD77A7" w:rsidRDefault="000E1D19" w:rsidP="00BE1D5C">
            <w:r>
              <w:rPr>
                <w:rFonts w:asciiTheme="minorEastAsia" w:eastAsiaTheme="minorEastAsia" w:hAnsiTheme="minorEastAsia" w:hint="eastAsia"/>
              </w:rPr>
              <w:t>888</w:t>
            </w:r>
          </w:p>
        </w:tc>
      </w:tr>
    </w:tbl>
    <w:p w14:paraId="2D22AFD2" w14:textId="53040401" w:rsidR="00F376E4" w:rsidRPr="00320FE4" w:rsidRDefault="00842DC1" w:rsidP="008E5CE5">
      <w:pPr>
        <w:ind w:left="720"/>
      </w:pPr>
      <w:r>
        <w:rPr>
          <w:rFonts w:asciiTheme="minorEastAsia" w:eastAsiaTheme="minorEastAsia" w:hAnsiTheme="minorEastAsia" w:hint="eastAsia"/>
        </w:rPr>
        <w:t>W</w:t>
      </w:r>
      <w:r>
        <w:t>e</w:t>
      </w:r>
      <w:r w:rsidR="00D413E3">
        <w:t xml:space="preserve"> can see the improvement of DFE</w:t>
      </w:r>
      <w:r w:rsidR="00096C6A">
        <w:t xml:space="preserve"> is roughly </w:t>
      </w:r>
      <w:r w:rsidR="00BA435F">
        <w:t>130 mV</w:t>
      </w:r>
      <w:r w:rsidR="00461CF2">
        <w:t xml:space="preserve">, </w:t>
      </w:r>
      <w:r w:rsidR="00F54710">
        <w:t xml:space="preserve">which is very close to </w:t>
      </w:r>
      <w:r w:rsidR="00B62507">
        <w:t xml:space="preserve">tap1 of </w:t>
      </w:r>
      <w:r w:rsidR="008E5CE5">
        <w:t>DFE, since</w:t>
      </w:r>
      <w:r w:rsidR="00046836">
        <w:t xml:space="preserve"> the </w:t>
      </w:r>
      <w:r w:rsidR="00FA54EF">
        <w:t>first ISI is much larger than the others.</w:t>
      </w:r>
    </w:p>
    <w:p w14:paraId="40E2B966" w14:textId="07CE83ED" w:rsidR="00582949" w:rsidRDefault="005A5E32" w:rsidP="00582949">
      <w:pPr>
        <w:pStyle w:val="2"/>
        <w:rPr>
          <w:sz w:val="22"/>
        </w:rPr>
      </w:pPr>
      <w:r w:rsidRPr="00320FE4">
        <w:rPr>
          <w:sz w:val="22"/>
        </w:rPr>
        <w:t>Transmitted</w:t>
      </w:r>
    </w:p>
    <w:p w14:paraId="491F9BC7" w14:textId="71613F01" w:rsidR="00BA68B2" w:rsidRPr="00320FE4" w:rsidRDefault="00AA019D" w:rsidP="00BA68B2">
      <w:r>
        <w:rPr>
          <w:noProof/>
        </w:rPr>
        <w:drawing>
          <wp:inline distT="0" distB="0" distL="0" distR="0" wp14:anchorId="3ABB03C2" wp14:editId="26756A15">
            <wp:extent cx="5943600" cy="3610610"/>
            <wp:effectExtent l="0" t="0" r="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ye_t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1BA2" w14:textId="77777777" w:rsidR="00122B30" w:rsidRDefault="00122B30">
      <w:pPr>
        <w:spacing w:after="200" w:line="276" w:lineRule="auto"/>
        <w:rPr>
          <w:rFonts w:eastAsia="Microsoft JhengHei" w:cstheme="majorBidi"/>
          <w:b/>
          <w:bCs/>
          <w:color w:val="00B050"/>
          <w:sz w:val="22"/>
          <w:szCs w:val="28"/>
          <w:u w:val="single"/>
        </w:rPr>
      </w:pPr>
      <w:r>
        <w:rPr>
          <w:sz w:val="22"/>
        </w:rPr>
        <w:br w:type="page"/>
      </w:r>
    </w:p>
    <w:p w14:paraId="45F5F540" w14:textId="57E6292A" w:rsidR="005A5E32" w:rsidRDefault="005A5E32" w:rsidP="00582949">
      <w:pPr>
        <w:pStyle w:val="2"/>
        <w:rPr>
          <w:sz w:val="22"/>
        </w:rPr>
      </w:pPr>
      <w:r w:rsidRPr="00320FE4">
        <w:rPr>
          <w:sz w:val="22"/>
        </w:rPr>
        <w:lastRenderedPageBreak/>
        <w:t>Received Before DFE</w:t>
      </w:r>
    </w:p>
    <w:p w14:paraId="017376AF" w14:textId="29073BD7" w:rsidR="00AA019D" w:rsidRPr="00320FE4" w:rsidRDefault="00AA019D" w:rsidP="00AA019D">
      <w:r>
        <w:rPr>
          <w:noProof/>
        </w:rPr>
        <w:drawing>
          <wp:inline distT="0" distB="0" distL="0" distR="0" wp14:anchorId="158F7136" wp14:editId="499405BF">
            <wp:extent cx="5943600" cy="398399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ye_beforeDF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CF40" w14:textId="310E2A17" w:rsidR="005A5E32" w:rsidRPr="00320FE4" w:rsidRDefault="00112CC9" w:rsidP="00582949">
      <w:pPr>
        <w:pStyle w:val="2"/>
        <w:rPr>
          <w:sz w:val="22"/>
        </w:rPr>
      </w:pPr>
      <w:r w:rsidRPr="00320FE4">
        <w:rPr>
          <w:sz w:val="22"/>
        </w:rPr>
        <w:t xml:space="preserve">Received </w:t>
      </w:r>
      <w:r w:rsidR="003F79DF" w:rsidRPr="00320FE4">
        <w:rPr>
          <w:sz w:val="22"/>
        </w:rPr>
        <w:t>After DFE</w:t>
      </w:r>
    </w:p>
    <w:p w14:paraId="59AC9F6C" w14:textId="68812AB0" w:rsidR="002A5BFF" w:rsidRPr="00320FE4" w:rsidRDefault="00AA019D" w:rsidP="002A5BFF">
      <w:pPr>
        <w:pStyle w:val="af"/>
        <w:rPr>
          <w:sz w:val="16"/>
        </w:rPr>
      </w:pPr>
      <w:r>
        <w:rPr>
          <w:noProof/>
          <w:sz w:val="16"/>
        </w:rPr>
        <w:drawing>
          <wp:inline distT="0" distB="0" distL="0" distR="0" wp14:anchorId="3E4F9F71" wp14:editId="21583F02">
            <wp:extent cx="5943600" cy="360172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ye_afterDF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D331" w14:textId="77777777" w:rsidR="002A5BFF" w:rsidRPr="00320FE4" w:rsidRDefault="002A5BFF" w:rsidP="002A5BFF">
      <w:pPr>
        <w:pStyle w:val="af"/>
        <w:rPr>
          <w:sz w:val="16"/>
        </w:rPr>
      </w:pPr>
    </w:p>
    <w:p w14:paraId="396318AE" w14:textId="1E9F53D4" w:rsidR="005713E4" w:rsidRPr="0044660E" w:rsidRDefault="00997CA2" w:rsidP="00DC3311">
      <w:pPr>
        <w:pStyle w:val="2"/>
        <w:rPr>
          <w:color w:val="365F91" w:themeColor="accent1" w:themeShade="BF"/>
        </w:rPr>
      </w:pPr>
      <w:r>
        <w:lastRenderedPageBreak/>
        <w:t>Time</w:t>
      </w:r>
      <w:r w:rsidR="00DC3311">
        <w:t xml:space="preserve"> Domain Signal</w:t>
      </w:r>
      <w:r w:rsidR="005713E4">
        <w:t xml:space="preserve"> (</w:t>
      </w:r>
      <w:r w:rsidR="00ED2F4B">
        <w:t>Partial</w:t>
      </w:r>
      <w:r w:rsidR="005713E4">
        <w:t>)</w:t>
      </w:r>
    </w:p>
    <w:p w14:paraId="4E916087" w14:textId="3B27F72C" w:rsidR="000A1BA8" w:rsidRPr="005713E4" w:rsidRDefault="000A1BA8" w:rsidP="000A1BA8">
      <w:pPr>
        <w:ind w:left="720"/>
      </w:pPr>
      <w:r>
        <w:t>Dash: Before DFE , Solid: After DFE</w:t>
      </w:r>
    </w:p>
    <w:p w14:paraId="49391A68" w14:textId="3D9AF7CC" w:rsidR="001B414C" w:rsidRPr="00320FE4" w:rsidRDefault="00ED2F4B" w:rsidP="00ED2F4B">
      <w:pPr>
        <w:jc w:val="center"/>
        <w:rPr>
          <w:rFonts w:eastAsia="Microsoft JhengHei"/>
          <w:color w:val="365F91" w:themeColor="accent1" w:themeShade="BF"/>
        </w:rPr>
      </w:pPr>
      <w:r>
        <w:rPr>
          <w:rFonts w:eastAsia="Microsoft JhengHei"/>
          <w:noProof/>
          <w:color w:val="365F91" w:themeColor="accent1" w:themeShade="BF"/>
        </w:rPr>
        <w:drawing>
          <wp:inline distT="0" distB="0" distL="0" distR="0" wp14:anchorId="7D212B24" wp14:editId="5128A9B5">
            <wp:extent cx="7752494" cy="4708373"/>
            <wp:effectExtent l="0" t="1905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me_sign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07081" cy="47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3D0B" w14:textId="31F8BC56" w:rsidR="002A5BFF" w:rsidRPr="00320FE4" w:rsidRDefault="004C2C56" w:rsidP="001B414C">
      <w:pPr>
        <w:pStyle w:val="1"/>
        <w:rPr>
          <w:sz w:val="24"/>
        </w:rPr>
      </w:pPr>
      <w:r>
        <w:rPr>
          <w:sz w:val="24"/>
        </w:rPr>
        <w:lastRenderedPageBreak/>
        <w:t xml:space="preserve">Verilog </w:t>
      </w:r>
      <w:r w:rsidR="002910CA" w:rsidRPr="00320FE4">
        <w:rPr>
          <w:sz w:val="24"/>
        </w:rPr>
        <w:t>Code</w:t>
      </w:r>
    </w:p>
    <w:p w14:paraId="2CA65614" w14:textId="60961EB2" w:rsidR="00CE7512" w:rsidRPr="00320FE4" w:rsidRDefault="00CE7512" w:rsidP="00CE7512">
      <w:pPr>
        <w:pStyle w:val="2"/>
        <w:rPr>
          <w:sz w:val="22"/>
        </w:rPr>
      </w:pPr>
      <w:r w:rsidRPr="00320FE4">
        <w:rPr>
          <w:rFonts w:hint="eastAsia"/>
          <w:sz w:val="22"/>
        </w:rPr>
        <w:t>Modified DFE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7512" w:rsidRPr="00320FE4" w14:paraId="2EDB4301" w14:textId="77777777" w:rsidTr="00CE7512">
        <w:tc>
          <w:tcPr>
            <w:tcW w:w="9350" w:type="dxa"/>
          </w:tcPr>
          <w:p w14:paraId="57AC6C7E" w14:textId="77777777" w:rsidR="009A6309" w:rsidRPr="00320FE4" w:rsidRDefault="009A6309" w:rsidP="009A6309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320FE4">
              <w:rPr>
                <w:rStyle w:val="sc21"/>
                <w:rFonts w:hint="default"/>
                <w:sz w:val="18"/>
              </w:rPr>
              <w:t>//Verilog-AMS HDL for "ece546", "dfe_sampler2" "verilogams"</w:t>
            </w:r>
          </w:p>
          <w:p w14:paraId="0CCAF392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60EEDAB0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91"/>
                <w:rFonts w:hint="default"/>
                <w:sz w:val="18"/>
              </w:rPr>
              <w:t>`include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61"/>
                <w:rFonts w:hint="default"/>
                <w:sz w:val="18"/>
              </w:rPr>
              <w:t>"constants.vams"</w:t>
            </w:r>
          </w:p>
          <w:p w14:paraId="46488A0C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91"/>
                <w:rFonts w:hint="default"/>
                <w:sz w:val="18"/>
              </w:rPr>
              <w:t>`include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61"/>
                <w:rFonts w:hint="default"/>
                <w:sz w:val="18"/>
              </w:rPr>
              <w:t>"disciplines.vams"</w:t>
            </w:r>
          </w:p>
          <w:p w14:paraId="67E4CEB7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4FDB32F2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51"/>
                <w:rFonts w:hint="default"/>
                <w:sz w:val="18"/>
              </w:rPr>
              <w:t>module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dfe_sampler2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(</w:t>
            </w:r>
            <w:r w:rsidRPr="00320FE4">
              <w:rPr>
                <w:rStyle w:val="sc11"/>
                <w:rFonts w:hint="default"/>
                <w:sz w:val="18"/>
              </w:rPr>
              <w:t>in</w:t>
            </w:r>
            <w:r w:rsidRPr="00320FE4">
              <w:rPr>
                <w:rStyle w:val="sc101"/>
                <w:rFonts w:hint="default"/>
                <w:sz w:val="18"/>
              </w:rPr>
              <w:t>,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inbar</w:t>
            </w:r>
            <w:r w:rsidRPr="00320FE4">
              <w:rPr>
                <w:rStyle w:val="sc101"/>
                <w:rFonts w:hint="default"/>
                <w:sz w:val="18"/>
              </w:rPr>
              <w:t>,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out</w:t>
            </w:r>
            <w:r w:rsidRPr="00320FE4">
              <w:rPr>
                <w:rStyle w:val="sc101"/>
                <w:rFonts w:hint="default"/>
                <w:sz w:val="18"/>
              </w:rPr>
              <w:t>,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outbar</w:t>
            </w:r>
            <w:r w:rsidRPr="00320FE4">
              <w:rPr>
                <w:rStyle w:val="sc101"/>
                <w:rFonts w:hint="default"/>
                <w:sz w:val="18"/>
              </w:rPr>
              <w:t>,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Dout</w:t>
            </w:r>
            <w:r w:rsidRPr="00320FE4">
              <w:rPr>
                <w:rStyle w:val="sc101"/>
                <w:rFonts w:hint="default"/>
                <w:sz w:val="18"/>
              </w:rPr>
              <w:t>,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clk</w:t>
            </w:r>
            <w:r w:rsidRPr="00320FE4">
              <w:rPr>
                <w:rStyle w:val="sc101"/>
                <w:rFonts w:hint="default"/>
                <w:sz w:val="18"/>
              </w:rPr>
              <w:t>,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rst</w:t>
            </w:r>
            <w:r w:rsidRPr="00320FE4">
              <w:rPr>
                <w:rStyle w:val="sc101"/>
                <w:rFonts w:hint="default"/>
                <w:sz w:val="18"/>
              </w:rPr>
              <w:t>);</w:t>
            </w:r>
          </w:p>
          <w:p w14:paraId="273E6068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51"/>
                <w:rFonts w:hint="default"/>
                <w:sz w:val="18"/>
              </w:rPr>
              <w:t>input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in</w:t>
            </w:r>
            <w:r w:rsidRPr="00320FE4">
              <w:rPr>
                <w:rStyle w:val="sc101"/>
                <w:rFonts w:hint="default"/>
                <w:sz w:val="18"/>
              </w:rPr>
              <w:t>,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inbar</w:t>
            </w:r>
            <w:r w:rsidRPr="00320FE4">
              <w:rPr>
                <w:rStyle w:val="sc101"/>
                <w:rFonts w:hint="default"/>
                <w:sz w:val="18"/>
              </w:rPr>
              <w:t>,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clk</w:t>
            </w:r>
            <w:r w:rsidRPr="00320FE4">
              <w:rPr>
                <w:rStyle w:val="sc101"/>
                <w:rFonts w:hint="default"/>
                <w:sz w:val="18"/>
              </w:rPr>
              <w:t>,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rst</w:t>
            </w:r>
            <w:r w:rsidRPr="00320FE4">
              <w:rPr>
                <w:rStyle w:val="sc101"/>
                <w:rFonts w:hint="default"/>
                <w:sz w:val="18"/>
              </w:rPr>
              <w:t>;</w:t>
            </w:r>
          </w:p>
          <w:p w14:paraId="1F053E3D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51"/>
                <w:rFonts w:hint="default"/>
                <w:sz w:val="18"/>
              </w:rPr>
              <w:t>output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Dout</w:t>
            </w:r>
            <w:r w:rsidRPr="00320FE4">
              <w:rPr>
                <w:rStyle w:val="sc101"/>
                <w:rFonts w:hint="default"/>
                <w:sz w:val="18"/>
              </w:rPr>
              <w:t>,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out</w:t>
            </w:r>
            <w:r w:rsidRPr="00320FE4">
              <w:rPr>
                <w:rStyle w:val="sc101"/>
                <w:rFonts w:hint="default"/>
                <w:sz w:val="18"/>
              </w:rPr>
              <w:t>,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outbar</w:t>
            </w:r>
            <w:r w:rsidRPr="00320FE4">
              <w:rPr>
                <w:rStyle w:val="sc101"/>
                <w:rFonts w:hint="default"/>
                <w:sz w:val="18"/>
              </w:rPr>
              <w:t>;</w:t>
            </w:r>
          </w:p>
          <w:p w14:paraId="27317670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2F997D15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51"/>
                <w:rFonts w:hint="default"/>
                <w:sz w:val="18"/>
              </w:rPr>
              <w:t>reg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Dout</w:t>
            </w:r>
            <w:r w:rsidRPr="00320FE4">
              <w:rPr>
                <w:rStyle w:val="sc101"/>
                <w:rFonts w:hint="default"/>
                <w:sz w:val="18"/>
              </w:rPr>
              <w:t>;</w:t>
            </w:r>
          </w:p>
          <w:p w14:paraId="2E6052AA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11"/>
                <w:rFonts w:hint="default"/>
                <w:sz w:val="18"/>
              </w:rPr>
              <w:t>electrical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in</w:t>
            </w:r>
            <w:r w:rsidRPr="00320FE4">
              <w:rPr>
                <w:rStyle w:val="sc101"/>
                <w:rFonts w:hint="default"/>
                <w:sz w:val="18"/>
              </w:rPr>
              <w:t>,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inbar</w:t>
            </w:r>
            <w:r w:rsidRPr="00320FE4">
              <w:rPr>
                <w:rStyle w:val="sc101"/>
                <w:rFonts w:hint="default"/>
                <w:sz w:val="18"/>
              </w:rPr>
              <w:t>,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out</w:t>
            </w:r>
            <w:r w:rsidRPr="00320FE4">
              <w:rPr>
                <w:rStyle w:val="sc101"/>
                <w:rFonts w:hint="default"/>
                <w:sz w:val="18"/>
              </w:rPr>
              <w:t>,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outbar</w:t>
            </w:r>
            <w:r w:rsidRPr="00320FE4">
              <w:rPr>
                <w:rStyle w:val="sc101"/>
                <w:rFonts w:hint="default"/>
                <w:sz w:val="18"/>
              </w:rPr>
              <w:t>;</w:t>
            </w:r>
          </w:p>
          <w:p w14:paraId="40501AE6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5C24CCE9" w14:textId="77777777" w:rsidR="009A6309" w:rsidRPr="00320FE4" w:rsidRDefault="009A6309" w:rsidP="009A6309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320FE4">
              <w:rPr>
                <w:rStyle w:val="sc21"/>
                <w:rFonts w:hint="default"/>
                <w:sz w:val="18"/>
              </w:rPr>
              <w:t xml:space="preserve">// Change from logical to wire, since I am using external DFE_controller, </w:t>
            </w:r>
          </w:p>
          <w:p w14:paraId="0AD5DAF1" w14:textId="77777777" w:rsidR="009A6309" w:rsidRPr="00320FE4" w:rsidRDefault="009A6309" w:rsidP="009A6309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320FE4">
              <w:rPr>
                <w:rStyle w:val="sc21"/>
                <w:rFonts w:hint="default"/>
                <w:sz w:val="18"/>
              </w:rPr>
              <w:t>// which provides clk and rst signal. See layout.</w:t>
            </w:r>
          </w:p>
          <w:p w14:paraId="493D104A" w14:textId="77777777" w:rsidR="009A6309" w:rsidRPr="00320FE4" w:rsidRDefault="009A6309" w:rsidP="009A6309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320FE4">
              <w:rPr>
                <w:rStyle w:val="sc21"/>
                <w:rFonts w:hint="default"/>
                <w:sz w:val="18"/>
              </w:rPr>
              <w:t>// logical clk, rst;</w:t>
            </w:r>
          </w:p>
          <w:p w14:paraId="46A6BE53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51"/>
                <w:rFonts w:hint="default"/>
                <w:sz w:val="18"/>
              </w:rPr>
              <w:t>wire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clk</w:t>
            </w:r>
            <w:r w:rsidRPr="00320FE4">
              <w:rPr>
                <w:rStyle w:val="sc101"/>
                <w:rFonts w:hint="default"/>
                <w:sz w:val="18"/>
              </w:rPr>
              <w:t>,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rst</w:t>
            </w:r>
            <w:r w:rsidRPr="00320FE4">
              <w:rPr>
                <w:rStyle w:val="sc101"/>
                <w:rFonts w:hint="default"/>
                <w:sz w:val="18"/>
              </w:rPr>
              <w:t>;</w:t>
            </w:r>
          </w:p>
          <w:p w14:paraId="05E04F05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094436A1" w14:textId="7854F551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51"/>
                <w:rFonts w:hint="default"/>
                <w:sz w:val="18"/>
              </w:rPr>
              <w:t>parameter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51"/>
                <w:rFonts w:hint="default"/>
                <w:sz w:val="18"/>
              </w:rPr>
              <w:t>real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tap1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=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="005579D9">
              <w:rPr>
                <w:rStyle w:val="sc0"/>
                <w:rFonts w:asciiTheme="minorEastAsia" w:eastAsiaTheme="minorEastAsia" w:hAnsiTheme="minorEastAsia" w:hint="default"/>
                <w:sz w:val="18"/>
              </w:rPr>
              <w:t xml:space="preserve">- </w:t>
            </w:r>
            <w:r w:rsidRPr="00320FE4">
              <w:rPr>
                <w:rStyle w:val="sc41"/>
                <w:rFonts w:hint="default"/>
                <w:sz w:val="18"/>
              </w:rPr>
              <w:t>0.103</w:t>
            </w:r>
            <w:r w:rsidRPr="00320FE4">
              <w:rPr>
                <w:rStyle w:val="sc101"/>
                <w:rFonts w:hint="default"/>
                <w:sz w:val="18"/>
              </w:rPr>
              <w:t>;</w:t>
            </w:r>
          </w:p>
          <w:p w14:paraId="18F080BA" w14:textId="19233FD8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51"/>
                <w:rFonts w:hint="default"/>
                <w:sz w:val="18"/>
              </w:rPr>
              <w:t>parameter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51"/>
                <w:rFonts w:hint="default"/>
                <w:sz w:val="18"/>
              </w:rPr>
              <w:t>real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tap2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=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="005579D9">
              <w:rPr>
                <w:rStyle w:val="sc0"/>
                <w:rFonts w:asciiTheme="minorEastAsia" w:eastAsiaTheme="minorEastAsia" w:hAnsiTheme="minorEastAsia" w:hint="default"/>
                <w:sz w:val="18"/>
              </w:rPr>
              <w:t xml:space="preserve">- </w:t>
            </w:r>
            <w:r w:rsidRPr="00320FE4">
              <w:rPr>
                <w:rStyle w:val="sc41"/>
                <w:rFonts w:hint="default"/>
                <w:sz w:val="18"/>
              </w:rPr>
              <w:t>0.0205</w:t>
            </w:r>
            <w:r w:rsidRPr="00320FE4">
              <w:rPr>
                <w:rStyle w:val="sc101"/>
                <w:rFonts w:hint="default"/>
                <w:sz w:val="18"/>
              </w:rPr>
              <w:t>;</w:t>
            </w:r>
          </w:p>
          <w:p w14:paraId="5D8728EC" w14:textId="502AE86B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51"/>
                <w:rFonts w:hint="default"/>
                <w:sz w:val="18"/>
              </w:rPr>
              <w:t>parameter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51"/>
                <w:rFonts w:hint="default"/>
                <w:sz w:val="18"/>
              </w:rPr>
              <w:t>real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tap3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=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="005579D9">
              <w:rPr>
                <w:rStyle w:val="sc0"/>
                <w:rFonts w:asciiTheme="minorEastAsia" w:eastAsiaTheme="minorEastAsia" w:hAnsiTheme="minorEastAsia" w:hint="default"/>
                <w:sz w:val="18"/>
              </w:rPr>
              <w:t xml:space="preserve">- </w:t>
            </w:r>
            <w:r w:rsidRPr="00320FE4">
              <w:rPr>
                <w:rStyle w:val="sc41"/>
                <w:rFonts w:hint="default"/>
                <w:sz w:val="18"/>
              </w:rPr>
              <w:t>0.0105</w:t>
            </w:r>
            <w:r w:rsidRPr="00320FE4">
              <w:rPr>
                <w:rStyle w:val="sc101"/>
                <w:rFonts w:hint="default"/>
                <w:sz w:val="18"/>
              </w:rPr>
              <w:t>;</w:t>
            </w:r>
          </w:p>
          <w:p w14:paraId="2539DF45" w14:textId="497CB4A5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51"/>
                <w:rFonts w:hint="default"/>
                <w:sz w:val="18"/>
              </w:rPr>
              <w:t>parameter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51"/>
                <w:rFonts w:hint="default"/>
                <w:sz w:val="18"/>
              </w:rPr>
              <w:t>real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tap4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=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="005579D9">
              <w:rPr>
                <w:rStyle w:val="sc0"/>
                <w:rFonts w:asciiTheme="minorEastAsia" w:eastAsiaTheme="minorEastAsia" w:hAnsiTheme="minorEastAsia" w:hint="default"/>
                <w:sz w:val="18"/>
              </w:rPr>
              <w:t xml:space="preserve">- </w:t>
            </w:r>
            <w:r w:rsidRPr="00320FE4">
              <w:rPr>
                <w:rStyle w:val="sc41"/>
                <w:rFonts w:hint="default"/>
                <w:sz w:val="18"/>
              </w:rPr>
              <w:t>0.003</w:t>
            </w:r>
            <w:r w:rsidRPr="00320FE4">
              <w:rPr>
                <w:rStyle w:val="sc101"/>
                <w:rFonts w:hint="default"/>
                <w:sz w:val="18"/>
              </w:rPr>
              <w:t>;</w:t>
            </w:r>
          </w:p>
          <w:p w14:paraId="3837255F" w14:textId="6A43E38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51"/>
                <w:rFonts w:hint="default"/>
                <w:sz w:val="18"/>
              </w:rPr>
              <w:t>parameter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51"/>
                <w:rFonts w:hint="default"/>
                <w:sz w:val="18"/>
              </w:rPr>
              <w:t>real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tap5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=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="005579D9">
              <w:rPr>
                <w:rStyle w:val="sc0"/>
                <w:rFonts w:asciiTheme="minorEastAsia" w:eastAsiaTheme="minorEastAsia" w:hAnsiTheme="minorEastAsia" w:hint="default"/>
                <w:sz w:val="18"/>
              </w:rPr>
              <w:t xml:space="preserve">- </w:t>
            </w:r>
            <w:r w:rsidRPr="00320FE4">
              <w:rPr>
                <w:rStyle w:val="sc41"/>
                <w:rFonts w:hint="default"/>
                <w:sz w:val="18"/>
              </w:rPr>
              <w:t>0.003</w:t>
            </w:r>
            <w:r w:rsidRPr="00320FE4">
              <w:rPr>
                <w:rStyle w:val="sc101"/>
                <w:rFonts w:hint="default"/>
                <w:sz w:val="18"/>
              </w:rPr>
              <w:t>;</w:t>
            </w:r>
          </w:p>
          <w:p w14:paraId="36A1760B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6B3A573D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51"/>
                <w:rFonts w:hint="default"/>
                <w:sz w:val="18"/>
              </w:rPr>
              <w:t>reg</w:t>
            </w:r>
            <w:r w:rsidRPr="00320FE4">
              <w:rPr>
                <w:rStyle w:val="sc101"/>
                <w:rFonts w:hint="default"/>
                <w:sz w:val="18"/>
              </w:rPr>
              <w:t>[</w:t>
            </w:r>
            <w:r w:rsidRPr="00320FE4">
              <w:rPr>
                <w:rStyle w:val="sc41"/>
                <w:rFonts w:hint="default"/>
                <w:sz w:val="18"/>
              </w:rPr>
              <w:t>4</w:t>
            </w:r>
            <w:r w:rsidRPr="00320FE4">
              <w:rPr>
                <w:rStyle w:val="sc101"/>
                <w:rFonts w:hint="default"/>
                <w:sz w:val="18"/>
              </w:rPr>
              <w:t>:</w:t>
            </w:r>
            <w:r w:rsidRPr="00320FE4">
              <w:rPr>
                <w:rStyle w:val="sc41"/>
                <w:rFonts w:hint="default"/>
                <w:sz w:val="18"/>
              </w:rPr>
              <w:t>0</w:t>
            </w:r>
            <w:r w:rsidRPr="00320FE4">
              <w:rPr>
                <w:rStyle w:val="sc101"/>
                <w:rFonts w:hint="default"/>
                <w:sz w:val="18"/>
              </w:rPr>
              <w:t>]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data_history</w:t>
            </w:r>
            <w:r w:rsidRPr="00320FE4">
              <w:rPr>
                <w:rStyle w:val="sc101"/>
                <w:rFonts w:hint="default"/>
                <w:sz w:val="18"/>
              </w:rPr>
              <w:t>;</w:t>
            </w:r>
          </w:p>
          <w:p w14:paraId="3831B7CC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6664D1AB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11"/>
                <w:rFonts w:hint="default"/>
                <w:sz w:val="18"/>
              </w:rPr>
              <w:t>analog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51"/>
                <w:rFonts w:hint="default"/>
                <w:sz w:val="18"/>
              </w:rPr>
              <w:t>begin</w:t>
            </w:r>
          </w:p>
          <w:p w14:paraId="44CC6EAE" w14:textId="45ED93F0" w:rsidR="009A6309" w:rsidRPr="00320FE4" w:rsidRDefault="009A6309" w:rsidP="009A6309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320FE4">
              <w:rPr>
                <w:rStyle w:val="sc21"/>
                <w:rFonts w:hint="default"/>
                <w:sz w:val="18"/>
              </w:rPr>
              <w:t>//  Wrong !! This will change DC level of both signal. Use data</w:t>
            </w:r>
            <w:r w:rsidR="0025135E">
              <w:rPr>
                <w:rStyle w:val="sc21"/>
                <w:rFonts w:hint="default"/>
                <w:sz w:val="18"/>
              </w:rPr>
              <w:t xml:space="preserve">_history = 00000 to verify this, and </w:t>
            </w:r>
            <w:r w:rsidR="005A6CD9">
              <w:rPr>
                <w:rStyle w:val="sc21"/>
                <w:rFonts w:hint="default"/>
                <w:sz w:val="18"/>
              </w:rPr>
              <w:t>ne</w:t>
            </w:r>
            <w:r w:rsidR="00F24CF0">
              <w:rPr>
                <w:rStyle w:val="sc21"/>
                <w:rFonts w:hint="default"/>
                <w:sz w:val="18"/>
              </w:rPr>
              <w:t xml:space="preserve">gative slew rate should be </w:t>
            </w:r>
            <w:r w:rsidR="00CD50AC">
              <w:rPr>
                <w:rStyle w:val="sc21"/>
                <w:rFonts w:hint="default"/>
                <w:sz w:val="18"/>
              </w:rPr>
              <w:t>negative</w:t>
            </w:r>
            <w:r w:rsidR="005A6CD9">
              <w:rPr>
                <w:rStyle w:val="sc21"/>
                <w:rFonts w:hint="default"/>
                <w:sz w:val="18"/>
              </w:rPr>
              <w:t>(</w:t>
            </w:r>
            <w:r w:rsidR="000F52A3">
              <w:rPr>
                <w:rStyle w:val="sc21"/>
                <w:rFonts w:hint="default"/>
                <w:sz w:val="18"/>
              </w:rPr>
              <w:t>produce warning</w:t>
            </w:r>
            <w:r w:rsidR="005A6CD9">
              <w:rPr>
                <w:rStyle w:val="sc21"/>
                <w:rFonts w:hint="default"/>
                <w:sz w:val="18"/>
              </w:rPr>
              <w:t>)</w:t>
            </w:r>
            <w:r w:rsidR="000F52A3">
              <w:rPr>
                <w:rStyle w:val="sc21"/>
                <w:rFonts w:hint="default"/>
                <w:sz w:val="18"/>
              </w:rPr>
              <w:t>.</w:t>
            </w:r>
          </w:p>
          <w:p w14:paraId="71BECFB7" w14:textId="77777777" w:rsidR="009A6309" w:rsidRPr="00320FE4" w:rsidRDefault="009A6309" w:rsidP="009A6309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320FE4">
              <w:rPr>
                <w:rStyle w:val="sc21"/>
                <w:rFonts w:hint="default"/>
                <w:sz w:val="18"/>
              </w:rPr>
              <w:t>//  V(out)    &lt;+ slew(V(in)   +tap1*(2*data_history[0]-1)+tap2*(2*data_history[1]-1)+tap3*(2*data_history[2]-1)+tap4*(2*data_history[3]-1)+tap5*(2*data_history[4]-1),1e11, 1e11);</w:t>
            </w:r>
          </w:p>
          <w:p w14:paraId="40339CC3" w14:textId="77777777" w:rsidR="009A6309" w:rsidRPr="00320FE4" w:rsidRDefault="009A6309" w:rsidP="009A6309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320FE4">
              <w:rPr>
                <w:rStyle w:val="sc21"/>
                <w:rFonts w:hint="default"/>
                <w:sz w:val="18"/>
              </w:rPr>
              <w:t>//  V(outbar) &lt;+ slew(V(inbar)-tap1*(2*data_history[0]-1)-tap2*(2*data_history[1]-1)-tap3*(2*data_history[2]-1)-tap4*(2*data_history[3]-1)-tap5*(2*data_history[4]-1),1e11, 1e11);</w:t>
            </w:r>
          </w:p>
          <w:p w14:paraId="1711B34B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1D17FE8B" w14:textId="77777777" w:rsidR="009A6309" w:rsidRPr="00320FE4" w:rsidRDefault="009A6309" w:rsidP="009A6309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320FE4">
              <w:rPr>
                <w:rStyle w:val="sc21"/>
                <w:rFonts w:hint="default"/>
                <w:sz w:val="18"/>
              </w:rPr>
              <w:t xml:space="preserve">// This is the correct one. </w:t>
            </w:r>
          </w:p>
          <w:p w14:paraId="3C8CDA1C" w14:textId="5A9144AC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0"/>
                <w:rFonts w:hint="default"/>
                <w:sz w:val="18"/>
              </w:rPr>
              <w:t xml:space="preserve">    </w:t>
            </w:r>
            <w:r w:rsidRPr="00320FE4">
              <w:rPr>
                <w:rStyle w:val="sc11"/>
                <w:rFonts w:hint="default"/>
                <w:sz w:val="18"/>
              </w:rPr>
              <w:t>V</w:t>
            </w:r>
            <w:r w:rsidRPr="00320FE4">
              <w:rPr>
                <w:rStyle w:val="sc101"/>
                <w:rFonts w:hint="default"/>
                <w:sz w:val="18"/>
              </w:rPr>
              <w:t>(</w:t>
            </w:r>
            <w:r w:rsidRPr="00320FE4">
              <w:rPr>
                <w:rStyle w:val="sc11"/>
                <w:rFonts w:hint="default"/>
                <w:sz w:val="18"/>
              </w:rPr>
              <w:t>out</w:t>
            </w:r>
            <w:r w:rsidRPr="00320FE4">
              <w:rPr>
                <w:rStyle w:val="sc101"/>
                <w:rFonts w:hint="default"/>
                <w:sz w:val="18"/>
              </w:rPr>
              <w:t>)</w:t>
            </w:r>
            <w:r w:rsidRPr="00320FE4">
              <w:rPr>
                <w:rStyle w:val="sc0"/>
                <w:rFonts w:hint="default"/>
                <w:sz w:val="18"/>
              </w:rPr>
              <w:t xml:space="preserve">    </w:t>
            </w:r>
            <w:r w:rsidRPr="00320FE4">
              <w:rPr>
                <w:rStyle w:val="sc101"/>
                <w:rFonts w:hint="default"/>
                <w:sz w:val="18"/>
              </w:rPr>
              <w:t>&lt;+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slew</w:t>
            </w:r>
            <w:r w:rsidRPr="00320FE4">
              <w:rPr>
                <w:rStyle w:val="sc101"/>
                <w:rFonts w:hint="default"/>
                <w:sz w:val="18"/>
              </w:rPr>
              <w:t>(</w:t>
            </w:r>
            <w:r w:rsidRPr="00320FE4">
              <w:rPr>
                <w:rStyle w:val="sc11"/>
                <w:rFonts w:hint="default"/>
                <w:sz w:val="18"/>
              </w:rPr>
              <w:t>V</w:t>
            </w:r>
            <w:r w:rsidRPr="00320FE4">
              <w:rPr>
                <w:rStyle w:val="sc101"/>
                <w:rFonts w:hint="default"/>
                <w:sz w:val="18"/>
              </w:rPr>
              <w:t>(</w:t>
            </w:r>
            <w:r w:rsidRPr="00320FE4">
              <w:rPr>
                <w:rStyle w:val="sc11"/>
                <w:rFonts w:hint="default"/>
                <w:sz w:val="18"/>
              </w:rPr>
              <w:t>in</w:t>
            </w:r>
            <w:r w:rsidRPr="00320FE4">
              <w:rPr>
                <w:rStyle w:val="sc101"/>
                <w:rFonts w:hint="default"/>
                <w:sz w:val="18"/>
              </w:rPr>
              <w:t>)</w:t>
            </w:r>
            <w:r w:rsidRPr="00320FE4">
              <w:rPr>
                <w:rStyle w:val="sc0"/>
                <w:rFonts w:hint="default"/>
                <w:sz w:val="18"/>
              </w:rPr>
              <w:t xml:space="preserve">   </w:t>
            </w:r>
            <w:r w:rsidRPr="00320FE4">
              <w:rPr>
                <w:rStyle w:val="sc101"/>
                <w:rFonts w:hint="default"/>
                <w:sz w:val="18"/>
              </w:rPr>
              <w:t>+</w:t>
            </w:r>
            <w:r w:rsidRPr="00320FE4">
              <w:rPr>
                <w:rStyle w:val="sc11"/>
                <w:rFonts w:hint="default"/>
                <w:sz w:val="18"/>
              </w:rPr>
              <w:t>tap1</w:t>
            </w:r>
            <w:r w:rsidRPr="00320FE4">
              <w:rPr>
                <w:rStyle w:val="sc101"/>
                <w:rFonts w:hint="default"/>
                <w:sz w:val="18"/>
              </w:rPr>
              <w:t>*</w:t>
            </w:r>
            <w:r w:rsidRPr="00320FE4">
              <w:rPr>
                <w:rStyle w:val="sc11"/>
                <w:rFonts w:hint="default"/>
                <w:sz w:val="18"/>
              </w:rPr>
              <w:t>data_history</w:t>
            </w:r>
            <w:r w:rsidRPr="00320FE4">
              <w:rPr>
                <w:rStyle w:val="sc101"/>
                <w:rFonts w:hint="default"/>
                <w:sz w:val="18"/>
              </w:rPr>
              <w:t>[</w:t>
            </w:r>
            <w:r w:rsidRPr="00320FE4">
              <w:rPr>
                <w:rStyle w:val="sc41"/>
                <w:rFonts w:hint="default"/>
                <w:sz w:val="18"/>
              </w:rPr>
              <w:t>0</w:t>
            </w:r>
            <w:r w:rsidRPr="00320FE4">
              <w:rPr>
                <w:rStyle w:val="sc101"/>
                <w:rFonts w:hint="default"/>
                <w:sz w:val="18"/>
              </w:rPr>
              <w:t>]+</w:t>
            </w:r>
            <w:r w:rsidRPr="00320FE4">
              <w:rPr>
                <w:rStyle w:val="sc11"/>
                <w:rFonts w:hint="default"/>
                <w:sz w:val="18"/>
              </w:rPr>
              <w:t>tap2</w:t>
            </w:r>
            <w:r w:rsidRPr="00320FE4">
              <w:rPr>
                <w:rStyle w:val="sc101"/>
                <w:rFonts w:hint="default"/>
                <w:sz w:val="18"/>
              </w:rPr>
              <w:t>*</w:t>
            </w:r>
            <w:r w:rsidRPr="00320FE4">
              <w:rPr>
                <w:rStyle w:val="sc11"/>
                <w:rFonts w:hint="default"/>
                <w:sz w:val="18"/>
              </w:rPr>
              <w:t>data_history</w:t>
            </w:r>
            <w:r w:rsidRPr="00320FE4">
              <w:rPr>
                <w:rStyle w:val="sc101"/>
                <w:rFonts w:hint="default"/>
                <w:sz w:val="18"/>
              </w:rPr>
              <w:t>[</w:t>
            </w:r>
            <w:r w:rsidRPr="00320FE4">
              <w:rPr>
                <w:rStyle w:val="sc41"/>
                <w:rFonts w:hint="default"/>
                <w:sz w:val="18"/>
              </w:rPr>
              <w:t>1</w:t>
            </w:r>
            <w:r w:rsidRPr="00320FE4">
              <w:rPr>
                <w:rStyle w:val="sc101"/>
                <w:rFonts w:hint="default"/>
                <w:sz w:val="18"/>
              </w:rPr>
              <w:t>]+</w:t>
            </w:r>
            <w:r w:rsidRPr="00320FE4">
              <w:rPr>
                <w:rStyle w:val="sc11"/>
                <w:rFonts w:hint="default"/>
                <w:sz w:val="18"/>
              </w:rPr>
              <w:t>tap3</w:t>
            </w:r>
            <w:r w:rsidRPr="00320FE4">
              <w:rPr>
                <w:rStyle w:val="sc101"/>
                <w:rFonts w:hint="default"/>
                <w:sz w:val="18"/>
              </w:rPr>
              <w:t>*</w:t>
            </w:r>
            <w:r w:rsidRPr="00320FE4">
              <w:rPr>
                <w:rStyle w:val="sc11"/>
                <w:rFonts w:hint="default"/>
                <w:sz w:val="18"/>
              </w:rPr>
              <w:t>data_history</w:t>
            </w:r>
            <w:r w:rsidRPr="00320FE4">
              <w:rPr>
                <w:rStyle w:val="sc101"/>
                <w:rFonts w:hint="default"/>
                <w:sz w:val="18"/>
              </w:rPr>
              <w:t>[</w:t>
            </w:r>
            <w:r w:rsidRPr="00320FE4">
              <w:rPr>
                <w:rStyle w:val="sc41"/>
                <w:rFonts w:hint="default"/>
                <w:sz w:val="18"/>
              </w:rPr>
              <w:t>2</w:t>
            </w:r>
            <w:r w:rsidRPr="00320FE4">
              <w:rPr>
                <w:rStyle w:val="sc101"/>
                <w:rFonts w:hint="default"/>
                <w:sz w:val="18"/>
              </w:rPr>
              <w:t>]+</w:t>
            </w:r>
            <w:r w:rsidRPr="00320FE4">
              <w:rPr>
                <w:rStyle w:val="sc11"/>
                <w:rFonts w:hint="default"/>
                <w:sz w:val="18"/>
              </w:rPr>
              <w:t>tap4</w:t>
            </w:r>
            <w:r w:rsidRPr="00320FE4">
              <w:rPr>
                <w:rStyle w:val="sc101"/>
                <w:rFonts w:hint="default"/>
                <w:sz w:val="18"/>
              </w:rPr>
              <w:t>*</w:t>
            </w:r>
            <w:r w:rsidRPr="00320FE4">
              <w:rPr>
                <w:rStyle w:val="sc11"/>
                <w:rFonts w:hint="default"/>
                <w:sz w:val="18"/>
              </w:rPr>
              <w:t>data_history</w:t>
            </w:r>
            <w:r w:rsidRPr="00320FE4">
              <w:rPr>
                <w:rStyle w:val="sc101"/>
                <w:rFonts w:hint="default"/>
                <w:sz w:val="18"/>
              </w:rPr>
              <w:t>[</w:t>
            </w:r>
            <w:r w:rsidRPr="00320FE4">
              <w:rPr>
                <w:rStyle w:val="sc41"/>
                <w:rFonts w:hint="default"/>
                <w:sz w:val="18"/>
              </w:rPr>
              <w:t>3</w:t>
            </w:r>
            <w:r w:rsidRPr="00320FE4">
              <w:rPr>
                <w:rStyle w:val="sc101"/>
                <w:rFonts w:hint="default"/>
                <w:sz w:val="18"/>
              </w:rPr>
              <w:t>]+</w:t>
            </w:r>
            <w:r w:rsidRPr="00320FE4">
              <w:rPr>
                <w:rStyle w:val="sc11"/>
                <w:rFonts w:hint="default"/>
                <w:sz w:val="18"/>
              </w:rPr>
              <w:t>tap5</w:t>
            </w:r>
            <w:r w:rsidRPr="00320FE4">
              <w:rPr>
                <w:rStyle w:val="sc101"/>
                <w:rFonts w:hint="default"/>
                <w:sz w:val="18"/>
              </w:rPr>
              <w:t>*</w:t>
            </w:r>
            <w:r w:rsidRPr="00320FE4">
              <w:rPr>
                <w:rStyle w:val="sc11"/>
                <w:rFonts w:hint="default"/>
                <w:sz w:val="18"/>
              </w:rPr>
              <w:t>data_history</w:t>
            </w:r>
            <w:r w:rsidRPr="00320FE4">
              <w:rPr>
                <w:rStyle w:val="sc101"/>
                <w:rFonts w:hint="default"/>
                <w:sz w:val="18"/>
              </w:rPr>
              <w:t>[</w:t>
            </w:r>
            <w:r w:rsidRPr="00320FE4">
              <w:rPr>
                <w:rStyle w:val="sc41"/>
                <w:rFonts w:hint="default"/>
                <w:sz w:val="18"/>
              </w:rPr>
              <w:t>4</w:t>
            </w:r>
            <w:r w:rsidRPr="00320FE4">
              <w:rPr>
                <w:rStyle w:val="sc101"/>
                <w:rFonts w:hint="default"/>
                <w:sz w:val="18"/>
              </w:rPr>
              <w:t>],</w:t>
            </w:r>
            <w:r w:rsidRPr="00320FE4">
              <w:rPr>
                <w:rStyle w:val="sc41"/>
                <w:rFonts w:hint="default"/>
                <w:sz w:val="18"/>
              </w:rPr>
              <w:t>1e11</w:t>
            </w:r>
            <w:r w:rsidRPr="00320FE4">
              <w:rPr>
                <w:rStyle w:val="sc101"/>
                <w:rFonts w:hint="default"/>
                <w:sz w:val="18"/>
              </w:rPr>
              <w:t>);</w:t>
            </w:r>
          </w:p>
          <w:p w14:paraId="0298462F" w14:textId="3BB0736F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0"/>
                <w:rFonts w:hint="default"/>
                <w:sz w:val="18"/>
              </w:rPr>
              <w:t xml:space="preserve">    </w:t>
            </w:r>
            <w:r w:rsidRPr="00320FE4">
              <w:rPr>
                <w:rStyle w:val="sc11"/>
                <w:rFonts w:hint="default"/>
                <w:sz w:val="18"/>
              </w:rPr>
              <w:t>V</w:t>
            </w:r>
            <w:r w:rsidRPr="00320FE4">
              <w:rPr>
                <w:rStyle w:val="sc101"/>
                <w:rFonts w:hint="default"/>
                <w:sz w:val="18"/>
              </w:rPr>
              <w:t>(</w:t>
            </w:r>
            <w:r w:rsidRPr="00320FE4">
              <w:rPr>
                <w:rStyle w:val="sc11"/>
                <w:rFonts w:hint="default"/>
                <w:sz w:val="18"/>
              </w:rPr>
              <w:t>outbar</w:t>
            </w:r>
            <w:r w:rsidRPr="00320FE4">
              <w:rPr>
                <w:rStyle w:val="sc101"/>
                <w:rFonts w:hint="default"/>
                <w:sz w:val="18"/>
              </w:rPr>
              <w:t>)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&lt;+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slew</w:t>
            </w:r>
            <w:r w:rsidRPr="00320FE4">
              <w:rPr>
                <w:rStyle w:val="sc101"/>
                <w:rFonts w:hint="default"/>
                <w:sz w:val="18"/>
              </w:rPr>
              <w:t>(</w:t>
            </w:r>
            <w:r w:rsidRPr="00320FE4">
              <w:rPr>
                <w:rStyle w:val="sc11"/>
                <w:rFonts w:hint="default"/>
                <w:sz w:val="18"/>
              </w:rPr>
              <w:t>V</w:t>
            </w:r>
            <w:r w:rsidRPr="00320FE4">
              <w:rPr>
                <w:rStyle w:val="sc101"/>
                <w:rFonts w:hint="default"/>
                <w:sz w:val="18"/>
              </w:rPr>
              <w:t>(</w:t>
            </w:r>
            <w:r w:rsidRPr="00320FE4">
              <w:rPr>
                <w:rStyle w:val="sc11"/>
                <w:rFonts w:hint="default"/>
                <w:sz w:val="18"/>
              </w:rPr>
              <w:t>inbar</w:t>
            </w:r>
            <w:r w:rsidRPr="00320FE4">
              <w:rPr>
                <w:rStyle w:val="sc101"/>
                <w:rFonts w:hint="default"/>
                <w:sz w:val="18"/>
              </w:rPr>
              <w:t>)-</w:t>
            </w:r>
            <w:r w:rsidRPr="00320FE4">
              <w:rPr>
                <w:rStyle w:val="sc11"/>
                <w:rFonts w:hint="default"/>
                <w:sz w:val="18"/>
              </w:rPr>
              <w:t>tap1</w:t>
            </w:r>
            <w:r w:rsidRPr="00320FE4">
              <w:rPr>
                <w:rStyle w:val="sc101"/>
                <w:rFonts w:hint="default"/>
                <w:sz w:val="18"/>
              </w:rPr>
              <w:t>*</w:t>
            </w:r>
            <w:r w:rsidRPr="00320FE4">
              <w:rPr>
                <w:rStyle w:val="sc11"/>
                <w:rFonts w:hint="default"/>
                <w:sz w:val="18"/>
              </w:rPr>
              <w:t>data_history</w:t>
            </w:r>
            <w:r w:rsidRPr="00320FE4">
              <w:rPr>
                <w:rStyle w:val="sc101"/>
                <w:rFonts w:hint="default"/>
                <w:sz w:val="18"/>
              </w:rPr>
              <w:t>[</w:t>
            </w:r>
            <w:r w:rsidRPr="00320FE4">
              <w:rPr>
                <w:rStyle w:val="sc41"/>
                <w:rFonts w:hint="default"/>
                <w:sz w:val="18"/>
              </w:rPr>
              <w:t>0</w:t>
            </w:r>
            <w:r w:rsidRPr="00320FE4">
              <w:rPr>
                <w:rStyle w:val="sc101"/>
                <w:rFonts w:hint="default"/>
                <w:sz w:val="18"/>
              </w:rPr>
              <w:t>]-</w:t>
            </w:r>
            <w:r w:rsidRPr="00320FE4">
              <w:rPr>
                <w:rStyle w:val="sc11"/>
                <w:rFonts w:hint="default"/>
                <w:sz w:val="18"/>
              </w:rPr>
              <w:t>tap2</w:t>
            </w:r>
            <w:r w:rsidRPr="00320FE4">
              <w:rPr>
                <w:rStyle w:val="sc101"/>
                <w:rFonts w:hint="default"/>
                <w:sz w:val="18"/>
              </w:rPr>
              <w:t>*</w:t>
            </w:r>
            <w:r w:rsidRPr="00320FE4">
              <w:rPr>
                <w:rStyle w:val="sc11"/>
                <w:rFonts w:hint="default"/>
                <w:sz w:val="18"/>
              </w:rPr>
              <w:t>data_history</w:t>
            </w:r>
            <w:r w:rsidRPr="00320FE4">
              <w:rPr>
                <w:rStyle w:val="sc101"/>
                <w:rFonts w:hint="default"/>
                <w:sz w:val="18"/>
              </w:rPr>
              <w:t>[</w:t>
            </w:r>
            <w:r w:rsidRPr="00320FE4">
              <w:rPr>
                <w:rStyle w:val="sc41"/>
                <w:rFonts w:hint="default"/>
                <w:sz w:val="18"/>
              </w:rPr>
              <w:t>1</w:t>
            </w:r>
            <w:r w:rsidRPr="00320FE4">
              <w:rPr>
                <w:rStyle w:val="sc101"/>
                <w:rFonts w:hint="default"/>
                <w:sz w:val="18"/>
              </w:rPr>
              <w:t>]-</w:t>
            </w:r>
            <w:r w:rsidRPr="00320FE4">
              <w:rPr>
                <w:rStyle w:val="sc11"/>
                <w:rFonts w:hint="default"/>
                <w:sz w:val="18"/>
              </w:rPr>
              <w:t>tap3</w:t>
            </w:r>
            <w:r w:rsidRPr="00320FE4">
              <w:rPr>
                <w:rStyle w:val="sc101"/>
                <w:rFonts w:hint="default"/>
                <w:sz w:val="18"/>
              </w:rPr>
              <w:t>*</w:t>
            </w:r>
            <w:r w:rsidRPr="00320FE4">
              <w:rPr>
                <w:rStyle w:val="sc11"/>
                <w:rFonts w:hint="default"/>
                <w:sz w:val="18"/>
              </w:rPr>
              <w:t>data_history</w:t>
            </w:r>
            <w:r w:rsidRPr="00320FE4">
              <w:rPr>
                <w:rStyle w:val="sc101"/>
                <w:rFonts w:hint="default"/>
                <w:sz w:val="18"/>
              </w:rPr>
              <w:t>[</w:t>
            </w:r>
            <w:r w:rsidRPr="00320FE4">
              <w:rPr>
                <w:rStyle w:val="sc41"/>
                <w:rFonts w:hint="default"/>
                <w:sz w:val="18"/>
              </w:rPr>
              <w:t>2</w:t>
            </w:r>
            <w:r w:rsidRPr="00320FE4">
              <w:rPr>
                <w:rStyle w:val="sc101"/>
                <w:rFonts w:hint="default"/>
                <w:sz w:val="18"/>
              </w:rPr>
              <w:t>]-</w:t>
            </w:r>
            <w:r w:rsidRPr="00320FE4">
              <w:rPr>
                <w:rStyle w:val="sc11"/>
                <w:rFonts w:hint="default"/>
                <w:sz w:val="18"/>
              </w:rPr>
              <w:t>tap4</w:t>
            </w:r>
            <w:r w:rsidRPr="00320FE4">
              <w:rPr>
                <w:rStyle w:val="sc101"/>
                <w:rFonts w:hint="default"/>
                <w:sz w:val="18"/>
              </w:rPr>
              <w:t>*</w:t>
            </w:r>
            <w:r w:rsidRPr="00320FE4">
              <w:rPr>
                <w:rStyle w:val="sc11"/>
                <w:rFonts w:hint="default"/>
                <w:sz w:val="18"/>
              </w:rPr>
              <w:t>data_history</w:t>
            </w:r>
            <w:r w:rsidRPr="00320FE4">
              <w:rPr>
                <w:rStyle w:val="sc101"/>
                <w:rFonts w:hint="default"/>
                <w:sz w:val="18"/>
              </w:rPr>
              <w:t>[</w:t>
            </w:r>
            <w:r w:rsidRPr="00320FE4">
              <w:rPr>
                <w:rStyle w:val="sc41"/>
                <w:rFonts w:hint="default"/>
                <w:sz w:val="18"/>
              </w:rPr>
              <w:t>3</w:t>
            </w:r>
            <w:r w:rsidRPr="00320FE4">
              <w:rPr>
                <w:rStyle w:val="sc101"/>
                <w:rFonts w:hint="default"/>
                <w:sz w:val="18"/>
              </w:rPr>
              <w:t>]-</w:t>
            </w:r>
            <w:r w:rsidRPr="00320FE4">
              <w:rPr>
                <w:rStyle w:val="sc11"/>
                <w:rFonts w:hint="default"/>
                <w:sz w:val="18"/>
              </w:rPr>
              <w:t>tap5</w:t>
            </w:r>
            <w:r w:rsidRPr="00320FE4">
              <w:rPr>
                <w:rStyle w:val="sc101"/>
                <w:rFonts w:hint="default"/>
                <w:sz w:val="18"/>
              </w:rPr>
              <w:t>*</w:t>
            </w:r>
            <w:r w:rsidRPr="00320FE4">
              <w:rPr>
                <w:rStyle w:val="sc11"/>
                <w:rFonts w:hint="default"/>
                <w:sz w:val="18"/>
              </w:rPr>
              <w:t>data_history</w:t>
            </w:r>
            <w:r w:rsidRPr="00320FE4">
              <w:rPr>
                <w:rStyle w:val="sc101"/>
                <w:rFonts w:hint="default"/>
                <w:sz w:val="18"/>
              </w:rPr>
              <w:t>[</w:t>
            </w:r>
            <w:r w:rsidRPr="00320FE4">
              <w:rPr>
                <w:rStyle w:val="sc41"/>
                <w:rFonts w:hint="default"/>
                <w:sz w:val="18"/>
              </w:rPr>
              <w:t>4</w:t>
            </w:r>
            <w:r w:rsidRPr="00320FE4">
              <w:rPr>
                <w:rStyle w:val="sc101"/>
                <w:rFonts w:hint="default"/>
                <w:sz w:val="18"/>
              </w:rPr>
              <w:t>],</w:t>
            </w:r>
            <w:r w:rsidRPr="00320FE4">
              <w:rPr>
                <w:rStyle w:val="sc41"/>
                <w:rFonts w:hint="default"/>
                <w:sz w:val="18"/>
              </w:rPr>
              <w:t>1e11</w:t>
            </w:r>
            <w:r w:rsidRPr="00320FE4">
              <w:rPr>
                <w:rStyle w:val="sc101"/>
                <w:rFonts w:hint="default"/>
                <w:sz w:val="18"/>
              </w:rPr>
              <w:t>);</w:t>
            </w:r>
          </w:p>
          <w:p w14:paraId="26C91CAB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51"/>
                <w:rFonts w:hint="default"/>
                <w:sz w:val="18"/>
              </w:rPr>
              <w:t>end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</w:p>
          <w:p w14:paraId="0C5D8A51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7B9006C3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51"/>
                <w:rFonts w:hint="default"/>
                <w:sz w:val="18"/>
              </w:rPr>
              <w:t>always</w:t>
            </w:r>
            <w:r w:rsidRPr="00320FE4">
              <w:rPr>
                <w:rStyle w:val="sc101"/>
                <w:rFonts w:hint="default"/>
                <w:sz w:val="18"/>
              </w:rPr>
              <w:t>@(</w:t>
            </w:r>
            <w:r w:rsidRPr="00320FE4">
              <w:rPr>
                <w:rStyle w:val="sc51"/>
                <w:rFonts w:hint="default"/>
                <w:sz w:val="18"/>
              </w:rPr>
              <w:t>posedge</w:t>
            </w:r>
            <w:r w:rsidRPr="00320FE4">
              <w:rPr>
                <w:rStyle w:val="sc101"/>
                <w:rFonts w:hint="default"/>
                <w:sz w:val="18"/>
              </w:rPr>
              <w:t>(</w:t>
            </w:r>
            <w:r w:rsidRPr="00320FE4">
              <w:rPr>
                <w:rStyle w:val="sc11"/>
                <w:rFonts w:hint="default"/>
                <w:sz w:val="18"/>
              </w:rPr>
              <w:t>clk</w:t>
            </w:r>
            <w:r w:rsidRPr="00320FE4">
              <w:rPr>
                <w:rStyle w:val="sc101"/>
                <w:rFonts w:hint="default"/>
                <w:sz w:val="18"/>
              </w:rPr>
              <w:t>),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rst</w:t>
            </w:r>
            <w:r w:rsidRPr="00320FE4">
              <w:rPr>
                <w:rStyle w:val="sc101"/>
                <w:rFonts w:hint="default"/>
                <w:sz w:val="18"/>
              </w:rPr>
              <w:t>)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51"/>
                <w:rFonts w:hint="default"/>
                <w:sz w:val="18"/>
              </w:rPr>
              <w:t>begin</w:t>
            </w:r>
          </w:p>
          <w:p w14:paraId="5F604FAA" w14:textId="77777777" w:rsidR="009A6309" w:rsidRPr="00320FE4" w:rsidRDefault="009A6309" w:rsidP="009A6309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320FE4">
              <w:rPr>
                <w:rStyle w:val="sc21"/>
                <w:rFonts w:hint="default"/>
                <w:sz w:val="18"/>
              </w:rPr>
              <w:lastRenderedPageBreak/>
              <w:t>// Since rst is changed to wire, I have to explicitly specify rst == 1 condition.</w:t>
            </w:r>
          </w:p>
          <w:p w14:paraId="0CDD0B19" w14:textId="77777777" w:rsidR="009A6309" w:rsidRPr="00320FE4" w:rsidRDefault="009A6309" w:rsidP="009A6309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320FE4">
              <w:rPr>
                <w:rStyle w:val="sc21"/>
                <w:rFonts w:hint="default"/>
                <w:sz w:val="18"/>
              </w:rPr>
              <w:t>// if(rst) begin</w:t>
            </w:r>
          </w:p>
          <w:p w14:paraId="16FF657F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0"/>
                <w:rFonts w:hint="default"/>
                <w:sz w:val="18"/>
              </w:rPr>
              <w:t xml:space="preserve">    </w:t>
            </w:r>
            <w:r w:rsidRPr="00320FE4">
              <w:rPr>
                <w:rStyle w:val="sc51"/>
                <w:rFonts w:hint="default"/>
                <w:sz w:val="18"/>
              </w:rPr>
              <w:t>if</w:t>
            </w:r>
            <w:r w:rsidRPr="00320FE4">
              <w:rPr>
                <w:rStyle w:val="sc101"/>
                <w:rFonts w:hint="default"/>
                <w:sz w:val="18"/>
              </w:rPr>
              <w:t>(</w:t>
            </w:r>
            <w:r w:rsidRPr="00320FE4">
              <w:rPr>
                <w:rStyle w:val="sc11"/>
                <w:rFonts w:hint="default"/>
                <w:sz w:val="18"/>
              </w:rPr>
              <w:t>rst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==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41"/>
                <w:rFonts w:hint="default"/>
                <w:sz w:val="18"/>
              </w:rPr>
              <w:t>1</w:t>
            </w:r>
            <w:r w:rsidRPr="00320FE4">
              <w:rPr>
                <w:rStyle w:val="sc101"/>
                <w:rFonts w:hint="default"/>
                <w:sz w:val="18"/>
              </w:rPr>
              <w:t>)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51"/>
                <w:rFonts w:hint="default"/>
                <w:sz w:val="18"/>
              </w:rPr>
              <w:t>begin</w:t>
            </w:r>
          </w:p>
          <w:p w14:paraId="5EE58171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0"/>
                <w:rFonts w:hint="default"/>
                <w:sz w:val="18"/>
              </w:rPr>
              <w:t xml:space="preserve">        </w:t>
            </w:r>
            <w:r w:rsidRPr="00320FE4">
              <w:rPr>
                <w:rStyle w:val="sc11"/>
                <w:rFonts w:hint="default"/>
                <w:sz w:val="18"/>
              </w:rPr>
              <w:t>data_history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&lt;=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41"/>
                <w:rFonts w:hint="default"/>
                <w:sz w:val="18"/>
              </w:rPr>
              <w:t>5'b00000</w:t>
            </w:r>
            <w:r w:rsidRPr="00320FE4">
              <w:rPr>
                <w:rStyle w:val="sc101"/>
                <w:rFonts w:hint="default"/>
                <w:sz w:val="18"/>
              </w:rPr>
              <w:t>;</w:t>
            </w:r>
          </w:p>
          <w:p w14:paraId="25A3B0C2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0"/>
                <w:rFonts w:hint="default"/>
                <w:sz w:val="18"/>
              </w:rPr>
              <w:t xml:space="preserve">        </w:t>
            </w:r>
            <w:r w:rsidRPr="00320FE4">
              <w:rPr>
                <w:rStyle w:val="sc11"/>
                <w:rFonts w:hint="default"/>
                <w:sz w:val="18"/>
              </w:rPr>
              <w:t>Dout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&lt;=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41"/>
                <w:rFonts w:hint="default"/>
                <w:sz w:val="18"/>
              </w:rPr>
              <w:t>1'b0</w:t>
            </w:r>
            <w:r w:rsidRPr="00320FE4">
              <w:rPr>
                <w:rStyle w:val="sc101"/>
                <w:rFonts w:hint="default"/>
                <w:sz w:val="18"/>
              </w:rPr>
              <w:t>;</w:t>
            </w:r>
          </w:p>
          <w:p w14:paraId="13C0BAC0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0"/>
                <w:rFonts w:hint="default"/>
                <w:sz w:val="18"/>
              </w:rPr>
              <w:t xml:space="preserve">    </w:t>
            </w:r>
            <w:r w:rsidRPr="00320FE4">
              <w:rPr>
                <w:rStyle w:val="sc51"/>
                <w:rFonts w:hint="default"/>
                <w:sz w:val="18"/>
              </w:rPr>
              <w:t>end</w:t>
            </w:r>
          </w:p>
          <w:p w14:paraId="63C91B09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0"/>
                <w:rFonts w:hint="default"/>
                <w:sz w:val="18"/>
              </w:rPr>
              <w:t xml:space="preserve">    </w:t>
            </w:r>
            <w:r w:rsidRPr="00320FE4">
              <w:rPr>
                <w:rStyle w:val="sc51"/>
                <w:rFonts w:hint="default"/>
                <w:sz w:val="18"/>
              </w:rPr>
              <w:t>else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51"/>
                <w:rFonts w:hint="default"/>
                <w:sz w:val="18"/>
              </w:rPr>
              <w:t>begin</w:t>
            </w:r>
          </w:p>
          <w:p w14:paraId="351F0675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0"/>
                <w:rFonts w:hint="default"/>
                <w:sz w:val="18"/>
              </w:rPr>
              <w:t xml:space="preserve">        </w:t>
            </w:r>
            <w:r w:rsidRPr="00320FE4">
              <w:rPr>
                <w:rStyle w:val="sc51"/>
                <w:rFonts w:hint="default"/>
                <w:sz w:val="18"/>
              </w:rPr>
              <w:t>if</w:t>
            </w:r>
            <w:r w:rsidRPr="00320FE4">
              <w:rPr>
                <w:rStyle w:val="sc101"/>
                <w:rFonts w:hint="default"/>
                <w:sz w:val="18"/>
              </w:rPr>
              <w:t>(</w:t>
            </w:r>
            <w:r w:rsidRPr="00320FE4">
              <w:rPr>
                <w:rStyle w:val="sc11"/>
                <w:rFonts w:hint="default"/>
                <w:sz w:val="18"/>
              </w:rPr>
              <w:t>V</w:t>
            </w:r>
            <w:r w:rsidRPr="00320FE4">
              <w:rPr>
                <w:rStyle w:val="sc101"/>
                <w:rFonts w:hint="default"/>
                <w:sz w:val="18"/>
              </w:rPr>
              <w:t>(</w:t>
            </w:r>
            <w:r w:rsidRPr="00320FE4">
              <w:rPr>
                <w:rStyle w:val="sc11"/>
                <w:rFonts w:hint="default"/>
                <w:sz w:val="18"/>
              </w:rPr>
              <w:t>out</w:t>
            </w:r>
            <w:r w:rsidRPr="00320FE4">
              <w:rPr>
                <w:rStyle w:val="sc101"/>
                <w:rFonts w:hint="default"/>
                <w:sz w:val="18"/>
              </w:rPr>
              <w:t>)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-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V</w:t>
            </w:r>
            <w:r w:rsidRPr="00320FE4">
              <w:rPr>
                <w:rStyle w:val="sc101"/>
                <w:rFonts w:hint="default"/>
                <w:sz w:val="18"/>
              </w:rPr>
              <w:t>(</w:t>
            </w:r>
            <w:r w:rsidRPr="00320FE4">
              <w:rPr>
                <w:rStyle w:val="sc11"/>
                <w:rFonts w:hint="default"/>
                <w:sz w:val="18"/>
              </w:rPr>
              <w:t>outbar</w:t>
            </w:r>
            <w:r w:rsidRPr="00320FE4">
              <w:rPr>
                <w:rStyle w:val="sc101"/>
                <w:rFonts w:hint="default"/>
                <w:sz w:val="18"/>
              </w:rPr>
              <w:t>)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&gt;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41"/>
                <w:rFonts w:hint="default"/>
                <w:sz w:val="18"/>
              </w:rPr>
              <w:t>0.2</w:t>
            </w:r>
            <w:r w:rsidRPr="00320FE4">
              <w:rPr>
                <w:rStyle w:val="sc101"/>
                <w:rFonts w:hint="default"/>
                <w:sz w:val="18"/>
              </w:rPr>
              <w:t>)</w:t>
            </w:r>
          </w:p>
          <w:p w14:paraId="02477659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0"/>
                <w:rFonts w:hint="default"/>
                <w:sz w:val="18"/>
              </w:rPr>
              <w:t xml:space="preserve">            </w:t>
            </w:r>
            <w:r w:rsidRPr="00320FE4">
              <w:rPr>
                <w:rStyle w:val="sc11"/>
                <w:rFonts w:hint="default"/>
                <w:sz w:val="18"/>
              </w:rPr>
              <w:t>Dout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&lt;=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41"/>
                <w:rFonts w:hint="default"/>
                <w:sz w:val="18"/>
              </w:rPr>
              <w:t>1'b1</w:t>
            </w:r>
            <w:r w:rsidRPr="00320FE4">
              <w:rPr>
                <w:rStyle w:val="sc101"/>
                <w:rFonts w:hint="default"/>
                <w:sz w:val="18"/>
              </w:rPr>
              <w:t>;</w:t>
            </w:r>
          </w:p>
          <w:p w14:paraId="0A93DE85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0"/>
                <w:rFonts w:hint="default"/>
                <w:sz w:val="18"/>
              </w:rPr>
              <w:t xml:space="preserve">        </w:t>
            </w:r>
            <w:r w:rsidRPr="00320FE4">
              <w:rPr>
                <w:rStyle w:val="sc51"/>
                <w:rFonts w:hint="default"/>
                <w:sz w:val="18"/>
              </w:rPr>
              <w:t>else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51"/>
                <w:rFonts w:hint="default"/>
                <w:sz w:val="18"/>
              </w:rPr>
              <w:t>if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(</w:t>
            </w:r>
            <w:r w:rsidRPr="00320FE4">
              <w:rPr>
                <w:rStyle w:val="sc11"/>
                <w:rFonts w:hint="default"/>
                <w:sz w:val="18"/>
              </w:rPr>
              <w:t>V</w:t>
            </w:r>
            <w:r w:rsidRPr="00320FE4">
              <w:rPr>
                <w:rStyle w:val="sc101"/>
                <w:rFonts w:hint="default"/>
                <w:sz w:val="18"/>
              </w:rPr>
              <w:t>(</w:t>
            </w:r>
            <w:r w:rsidRPr="00320FE4">
              <w:rPr>
                <w:rStyle w:val="sc11"/>
                <w:rFonts w:hint="default"/>
                <w:sz w:val="18"/>
              </w:rPr>
              <w:t>out</w:t>
            </w:r>
            <w:r w:rsidRPr="00320FE4">
              <w:rPr>
                <w:rStyle w:val="sc101"/>
                <w:rFonts w:hint="default"/>
                <w:sz w:val="18"/>
              </w:rPr>
              <w:t>)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-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1"/>
                <w:rFonts w:hint="default"/>
                <w:sz w:val="18"/>
              </w:rPr>
              <w:t>V</w:t>
            </w:r>
            <w:r w:rsidRPr="00320FE4">
              <w:rPr>
                <w:rStyle w:val="sc101"/>
                <w:rFonts w:hint="default"/>
                <w:sz w:val="18"/>
              </w:rPr>
              <w:t>(</w:t>
            </w:r>
            <w:r w:rsidRPr="00320FE4">
              <w:rPr>
                <w:rStyle w:val="sc11"/>
                <w:rFonts w:hint="default"/>
                <w:sz w:val="18"/>
              </w:rPr>
              <w:t>outbar</w:t>
            </w:r>
            <w:r w:rsidRPr="00320FE4">
              <w:rPr>
                <w:rStyle w:val="sc101"/>
                <w:rFonts w:hint="default"/>
                <w:sz w:val="18"/>
              </w:rPr>
              <w:t>)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&lt;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-</w:t>
            </w:r>
            <w:r w:rsidRPr="00320FE4">
              <w:rPr>
                <w:rStyle w:val="sc41"/>
                <w:rFonts w:hint="default"/>
                <w:sz w:val="18"/>
              </w:rPr>
              <w:t>0.2</w:t>
            </w:r>
            <w:r w:rsidRPr="00320FE4">
              <w:rPr>
                <w:rStyle w:val="sc101"/>
                <w:rFonts w:hint="default"/>
                <w:sz w:val="18"/>
              </w:rPr>
              <w:t>)</w:t>
            </w:r>
          </w:p>
          <w:p w14:paraId="65CC51E8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0"/>
                <w:rFonts w:hint="default"/>
                <w:sz w:val="18"/>
              </w:rPr>
              <w:t xml:space="preserve">            </w:t>
            </w:r>
            <w:r w:rsidRPr="00320FE4">
              <w:rPr>
                <w:rStyle w:val="sc11"/>
                <w:rFonts w:hint="default"/>
                <w:sz w:val="18"/>
              </w:rPr>
              <w:t>Dout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&lt;=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41"/>
                <w:rFonts w:hint="default"/>
                <w:sz w:val="18"/>
              </w:rPr>
              <w:t>1'b0</w:t>
            </w:r>
            <w:r w:rsidRPr="00320FE4">
              <w:rPr>
                <w:rStyle w:val="sc101"/>
                <w:rFonts w:hint="default"/>
                <w:sz w:val="18"/>
              </w:rPr>
              <w:t>;</w:t>
            </w:r>
          </w:p>
          <w:p w14:paraId="6A6F2DF3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0"/>
                <w:rFonts w:hint="default"/>
                <w:sz w:val="18"/>
              </w:rPr>
              <w:t xml:space="preserve">        </w:t>
            </w:r>
            <w:r w:rsidRPr="00320FE4">
              <w:rPr>
                <w:rStyle w:val="sc11"/>
                <w:rFonts w:hint="default"/>
                <w:sz w:val="18"/>
              </w:rPr>
              <w:t>data_history</w:t>
            </w:r>
            <w:r w:rsidRPr="00320FE4">
              <w:rPr>
                <w:rStyle w:val="sc101"/>
                <w:rFonts w:hint="default"/>
                <w:sz w:val="18"/>
              </w:rPr>
              <w:t>[</w:t>
            </w:r>
            <w:r w:rsidRPr="00320FE4">
              <w:rPr>
                <w:rStyle w:val="sc41"/>
                <w:rFonts w:hint="default"/>
                <w:sz w:val="18"/>
              </w:rPr>
              <w:t>4</w:t>
            </w:r>
            <w:r w:rsidRPr="00320FE4">
              <w:rPr>
                <w:rStyle w:val="sc101"/>
                <w:rFonts w:hint="default"/>
                <w:sz w:val="18"/>
              </w:rPr>
              <w:t>:</w:t>
            </w:r>
            <w:r w:rsidRPr="00320FE4">
              <w:rPr>
                <w:rStyle w:val="sc41"/>
                <w:rFonts w:hint="default"/>
                <w:sz w:val="18"/>
              </w:rPr>
              <w:t>0</w:t>
            </w:r>
            <w:r w:rsidRPr="00320FE4">
              <w:rPr>
                <w:rStyle w:val="sc101"/>
                <w:rFonts w:hint="default"/>
                <w:sz w:val="18"/>
              </w:rPr>
              <w:t>]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=</w:t>
            </w:r>
            <w:r w:rsidRPr="00320FE4">
              <w:rPr>
                <w:rStyle w:val="sc0"/>
                <w:rFonts w:hint="default"/>
                <w:sz w:val="18"/>
              </w:rPr>
              <w:t xml:space="preserve"> </w:t>
            </w:r>
            <w:r w:rsidRPr="00320FE4">
              <w:rPr>
                <w:rStyle w:val="sc101"/>
                <w:rFonts w:hint="default"/>
                <w:sz w:val="18"/>
              </w:rPr>
              <w:t>{</w:t>
            </w:r>
            <w:r w:rsidRPr="00320FE4">
              <w:rPr>
                <w:rStyle w:val="sc11"/>
                <w:rFonts w:hint="default"/>
                <w:sz w:val="18"/>
              </w:rPr>
              <w:t>data_history</w:t>
            </w:r>
            <w:r w:rsidRPr="00320FE4">
              <w:rPr>
                <w:rStyle w:val="sc101"/>
                <w:rFonts w:hint="default"/>
                <w:sz w:val="18"/>
              </w:rPr>
              <w:t>[</w:t>
            </w:r>
            <w:r w:rsidRPr="00320FE4">
              <w:rPr>
                <w:rStyle w:val="sc41"/>
                <w:rFonts w:hint="default"/>
                <w:sz w:val="18"/>
              </w:rPr>
              <w:t>3</w:t>
            </w:r>
            <w:r w:rsidRPr="00320FE4">
              <w:rPr>
                <w:rStyle w:val="sc101"/>
                <w:rFonts w:hint="default"/>
                <w:sz w:val="18"/>
              </w:rPr>
              <w:t>:</w:t>
            </w:r>
            <w:r w:rsidRPr="00320FE4">
              <w:rPr>
                <w:rStyle w:val="sc41"/>
                <w:rFonts w:hint="default"/>
                <w:sz w:val="18"/>
              </w:rPr>
              <w:t>0</w:t>
            </w:r>
            <w:r w:rsidRPr="00320FE4">
              <w:rPr>
                <w:rStyle w:val="sc101"/>
                <w:rFonts w:hint="default"/>
                <w:sz w:val="18"/>
              </w:rPr>
              <w:t>],</w:t>
            </w:r>
            <w:r w:rsidRPr="00320FE4">
              <w:rPr>
                <w:rStyle w:val="sc11"/>
                <w:rFonts w:hint="default"/>
                <w:sz w:val="18"/>
              </w:rPr>
              <w:t>Dout</w:t>
            </w:r>
            <w:r w:rsidRPr="00320FE4">
              <w:rPr>
                <w:rStyle w:val="sc101"/>
                <w:rFonts w:hint="default"/>
                <w:sz w:val="18"/>
              </w:rPr>
              <w:t>};</w:t>
            </w:r>
          </w:p>
          <w:p w14:paraId="4642BDC9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0"/>
                <w:rFonts w:hint="default"/>
                <w:sz w:val="18"/>
              </w:rPr>
              <w:t xml:space="preserve">    </w:t>
            </w:r>
            <w:r w:rsidRPr="00320FE4">
              <w:rPr>
                <w:rStyle w:val="sc51"/>
                <w:rFonts w:hint="default"/>
                <w:sz w:val="18"/>
              </w:rPr>
              <w:t>end</w:t>
            </w:r>
          </w:p>
          <w:p w14:paraId="0977A130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51"/>
                <w:rFonts w:hint="default"/>
                <w:sz w:val="18"/>
              </w:rPr>
              <w:t>end</w:t>
            </w:r>
          </w:p>
          <w:p w14:paraId="4D6F67C2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45EC5598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320FE4">
              <w:rPr>
                <w:rStyle w:val="sc51"/>
                <w:rFonts w:hint="default"/>
                <w:sz w:val="18"/>
              </w:rPr>
              <w:t>endmodule</w:t>
            </w:r>
          </w:p>
          <w:p w14:paraId="169C7313" w14:textId="77777777" w:rsidR="009A6309" w:rsidRPr="00320FE4" w:rsidRDefault="009A6309" w:rsidP="009A6309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1AA45EF3" w14:textId="77777777" w:rsidR="00CE7512" w:rsidRPr="00320FE4" w:rsidRDefault="00CE7512" w:rsidP="002A5BFF">
            <w:pPr>
              <w:pStyle w:val="af"/>
              <w:rPr>
                <w:sz w:val="16"/>
              </w:rPr>
            </w:pPr>
          </w:p>
        </w:tc>
      </w:tr>
    </w:tbl>
    <w:p w14:paraId="2EB6D33C" w14:textId="77777777" w:rsidR="002A5BFF" w:rsidRPr="00320FE4" w:rsidRDefault="002A5BFF" w:rsidP="002A5BFF">
      <w:pPr>
        <w:pStyle w:val="af"/>
        <w:rPr>
          <w:sz w:val="16"/>
        </w:rPr>
      </w:pPr>
    </w:p>
    <w:p w14:paraId="36D27B44" w14:textId="1BBE7925" w:rsidR="002A5BFF" w:rsidRDefault="00991C0C" w:rsidP="007F66BD">
      <w:pPr>
        <w:pStyle w:val="2"/>
      </w:pPr>
      <w:r>
        <w:t>DFE Controller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04E3" w14:paraId="1E4BE2A9" w14:textId="77777777" w:rsidTr="00FB04E3">
        <w:tc>
          <w:tcPr>
            <w:tcW w:w="9350" w:type="dxa"/>
          </w:tcPr>
          <w:p w14:paraId="167219C8" w14:textId="77777777" w:rsidR="004E5354" w:rsidRPr="00175476" w:rsidRDefault="004E5354" w:rsidP="004E5354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175476">
              <w:rPr>
                <w:rStyle w:val="sc21"/>
                <w:rFonts w:hint="default"/>
                <w:sz w:val="18"/>
              </w:rPr>
              <w:t>//Verilog-AMS HDL for "ECE546", "dfe_control_unit" "verilogams"</w:t>
            </w:r>
          </w:p>
          <w:p w14:paraId="3253C16F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52308681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91"/>
                <w:rFonts w:hint="default"/>
                <w:sz w:val="18"/>
              </w:rPr>
              <w:t>`include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61"/>
                <w:rFonts w:hint="default"/>
                <w:sz w:val="18"/>
              </w:rPr>
              <w:t>"constants.vams"</w:t>
            </w:r>
          </w:p>
          <w:p w14:paraId="2AA4F222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91"/>
                <w:rFonts w:hint="default"/>
                <w:sz w:val="18"/>
              </w:rPr>
              <w:t>`include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61"/>
                <w:rFonts w:hint="default"/>
                <w:sz w:val="18"/>
              </w:rPr>
              <w:t>"disciplines.vams"</w:t>
            </w:r>
          </w:p>
          <w:p w14:paraId="14E9D214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91"/>
                <w:rFonts w:hint="default"/>
                <w:sz w:val="18"/>
              </w:rPr>
              <w:t>`timescale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41"/>
                <w:rFonts w:hint="default"/>
                <w:sz w:val="18"/>
              </w:rPr>
              <w:t>10ps</w:t>
            </w:r>
            <w:r w:rsidRPr="00175476">
              <w:rPr>
                <w:rStyle w:val="sc101"/>
                <w:rFonts w:hint="default"/>
                <w:sz w:val="18"/>
              </w:rPr>
              <w:t>/</w:t>
            </w:r>
            <w:r w:rsidRPr="00175476">
              <w:rPr>
                <w:rStyle w:val="sc41"/>
                <w:rFonts w:hint="default"/>
                <w:sz w:val="18"/>
              </w:rPr>
              <w:t>1ps</w:t>
            </w:r>
          </w:p>
          <w:p w14:paraId="692D06EE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7F6FC51A" w14:textId="5F3F5559" w:rsidR="004E5354" w:rsidRPr="00175476" w:rsidRDefault="004E5354" w:rsidP="004E5354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175476">
              <w:rPr>
                <w:rStyle w:val="sc21"/>
                <w:rFonts w:hint="default"/>
                <w:sz w:val="18"/>
              </w:rPr>
              <w:t>// Make sure the transient maximum time</w:t>
            </w:r>
            <w:r w:rsidR="00105C01">
              <w:rPr>
                <w:rStyle w:val="sc21"/>
                <w:rFonts w:hint="default"/>
                <w:sz w:val="18"/>
              </w:rPr>
              <w:t xml:space="preserve"> </w:t>
            </w:r>
            <w:r w:rsidRPr="00175476">
              <w:rPr>
                <w:rStyle w:val="sc21"/>
                <w:rFonts w:hint="default"/>
                <w:sz w:val="18"/>
              </w:rPr>
              <w:t>step must &lt;= 1ps to see the</w:t>
            </w:r>
          </w:p>
          <w:p w14:paraId="7DE9852E" w14:textId="77777777" w:rsidR="004E5354" w:rsidRPr="00175476" w:rsidRDefault="004E5354" w:rsidP="004E5354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175476">
              <w:rPr>
                <w:rStyle w:val="sc21"/>
                <w:rFonts w:hint="default"/>
                <w:sz w:val="18"/>
              </w:rPr>
              <w:t>// significance of DFE, or the time response will not be accurate,</w:t>
            </w:r>
          </w:p>
          <w:p w14:paraId="02A736F7" w14:textId="77777777" w:rsidR="004E5354" w:rsidRPr="00175476" w:rsidRDefault="004E5354" w:rsidP="004E5354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175476">
              <w:rPr>
                <w:rStyle w:val="sc21"/>
                <w:rFonts w:hint="default"/>
                <w:sz w:val="18"/>
              </w:rPr>
              <w:t>// which degrade the performance of DFE.</w:t>
            </w:r>
          </w:p>
          <w:p w14:paraId="63F461F1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315E4DF2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51"/>
                <w:rFonts w:hint="default"/>
                <w:sz w:val="18"/>
              </w:rPr>
              <w:t>module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1"/>
                <w:rFonts w:hint="default"/>
                <w:sz w:val="18"/>
              </w:rPr>
              <w:t>dfe_control_unit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01"/>
                <w:rFonts w:hint="default"/>
                <w:sz w:val="18"/>
              </w:rPr>
              <w:t>(</w:t>
            </w:r>
            <w:r w:rsidRPr="00175476">
              <w:rPr>
                <w:rStyle w:val="sc11"/>
                <w:rFonts w:hint="default"/>
                <w:sz w:val="18"/>
              </w:rPr>
              <w:t>clk_int</w:t>
            </w:r>
            <w:r w:rsidRPr="00175476">
              <w:rPr>
                <w:rStyle w:val="sc101"/>
                <w:rFonts w:hint="default"/>
                <w:sz w:val="18"/>
              </w:rPr>
              <w:t>,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1"/>
                <w:rFonts w:hint="default"/>
                <w:sz w:val="18"/>
              </w:rPr>
              <w:t>rst_int</w:t>
            </w:r>
            <w:r w:rsidRPr="00175476">
              <w:rPr>
                <w:rStyle w:val="sc101"/>
                <w:rFonts w:hint="default"/>
                <w:sz w:val="18"/>
              </w:rPr>
              <w:t>);</w:t>
            </w:r>
          </w:p>
          <w:p w14:paraId="09E0FCE8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51"/>
                <w:rFonts w:hint="default"/>
                <w:sz w:val="18"/>
              </w:rPr>
              <w:t>output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1"/>
                <w:rFonts w:hint="default"/>
                <w:sz w:val="18"/>
              </w:rPr>
              <w:t>clk_int</w:t>
            </w:r>
            <w:r w:rsidRPr="00175476">
              <w:rPr>
                <w:rStyle w:val="sc101"/>
                <w:rFonts w:hint="default"/>
                <w:sz w:val="18"/>
              </w:rPr>
              <w:t>,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1"/>
                <w:rFonts w:hint="default"/>
                <w:sz w:val="18"/>
              </w:rPr>
              <w:t>rst_int</w:t>
            </w:r>
            <w:r w:rsidRPr="00175476">
              <w:rPr>
                <w:rStyle w:val="sc101"/>
                <w:rFonts w:hint="default"/>
                <w:sz w:val="18"/>
              </w:rPr>
              <w:t>;</w:t>
            </w:r>
          </w:p>
          <w:p w14:paraId="17530868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67763321" w14:textId="5A650549" w:rsidR="004E5354" w:rsidRPr="002F2D1E" w:rsidRDefault="004E5354" w:rsidP="004E5354">
            <w:pPr>
              <w:shd w:val="clear" w:color="auto" w:fill="E7FFD9"/>
              <w:rPr>
                <w:rStyle w:val="sc0"/>
                <w:rFonts w:hint="default"/>
                <w:color w:val="008000"/>
                <w:sz w:val="18"/>
              </w:rPr>
            </w:pPr>
            <w:r w:rsidRPr="00175476">
              <w:rPr>
                <w:rStyle w:val="sc51"/>
                <w:rFonts w:hint="default"/>
                <w:sz w:val="18"/>
              </w:rPr>
              <w:t>parameter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51"/>
                <w:rFonts w:hint="default"/>
                <w:sz w:val="18"/>
              </w:rPr>
              <w:t>real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1"/>
                <w:rFonts w:hint="default"/>
                <w:sz w:val="18"/>
              </w:rPr>
              <w:t>delayUnit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01"/>
                <w:rFonts w:hint="default"/>
                <w:sz w:val="18"/>
              </w:rPr>
              <w:t>=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41"/>
                <w:rFonts w:hint="default"/>
                <w:sz w:val="18"/>
              </w:rPr>
              <w:t>690.131</w:t>
            </w:r>
            <w:r w:rsidRPr="00175476">
              <w:rPr>
                <w:rStyle w:val="sc101"/>
                <w:rFonts w:hint="default"/>
                <w:sz w:val="18"/>
              </w:rPr>
              <w:t>;</w:t>
            </w:r>
            <w:r w:rsidR="002F2D1E">
              <w:rPr>
                <w:rStyle w:val="sc101"/>
                <w:rFonts w:hint="default"/>
                <w:sz w:val="18"/>
              </w:rPr>
              <w:t xml:space="preserve"> </w:t>
            </w:r>
            <w:r w:rsidR="002F2D1E" w:rsidRPr="00175476">
              <w:rPr>
                <w:rStyle w:val="sc21"/>
                <w:rFonts w:hint="default"/>
                <w:sz w:val="18"/>
              </w:rPr>
              <w:t xml:space="preserve">// </w:t>
            </w:r>
            <w:r w:rsidR="002F2D1E">
              <w:rPr>
                <w:rStyle w:val="sc21"/>
                <w:rFonts w:hint="default"/>
                <w:sz w:val="18"/>
              </w:rPr>
              <w:t>delay is approx. 6.9</w:t>
            </w:r>
            <w:r w:rsidR="00CB5EE1">
              <w:rPr>
                <w:rStyle w:val="sc21"/>
                <w:rFonts w:hint="default"/>
                <w:sz w:val="18"/>
              </w:rPr>
              <w:t>013</w:t>
            </w:r>
            <w:r w:rsidR="002F2D1E">
              <w:rPr>
                <w:rStyle w:val="sc21"/>
                <w:rFonts w:hint="default"/>
                <w:sz w:val="18"/>
              </w:rPr>
              <w:t xml:space="preserve"> ns</w:t>
            </w:r>
            <w:bookmarkStart w:id="11" w:name="_GoBack"/>
            <w:bookmarkEnd w:id="11"/>
          </w:p>
          <w:p w14:paraId="3C945F6A" w14:textId="615E5B51" w:rsidR="004E5354" w:rsidRPr="00175476" w:rsidRDefault="004E5354" w:rsidP="004E5354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175476">
              <w:rPr>
                <w:rStyle w:val="sc51"/>
                <w:rFonts w:hint="default"/>
                <w:sz w:val="18"/>
              </w:rPr>
              <w:t>parameter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1"/>
                <w:rFonts w:hint="default"/>
                <w:sz w:val="18"/>
              </w:rPr>
              <w:t>cycle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01"/>
                <w:rFonts w:hint="default"/>
                <w:sz w:val="18"/>
              </w:rPr>
              <w:t>=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="005D68A6">
              <w:rPr>
                <w:rStyle w:val="sc41"/>
                <w:rFonts w:hint="default"/>
                <w:sz w:val="18"/>
              </w:rPr>
              <w:t>2</w:t>
            </w:r>
            <w:r w:rsidRPr="00175476">
              <w:rPr>
                <w:rStyle w:val="sc41"/>
                <w:rFonts w:hint="default"/>
                <w:sz w:val="18"/>
              </w:rPr>
              <w:t>0</w:t>
            </w:r>
            <w:r w:rsidRPr="00175476">
              <w:rPr>
                <w:rStyle w:val="sc101"/>
                <w:rFonts w:hint="default"/>
                <w:sz w:val="18"/>
              </w:rPr>
              <w:t>;</w:t>
            </w:r>
            <w:r w:rsidRPr="00175476">
              <w:rPr>
                <w:rStyle w:val="sc0"/>
                <w:rFonts w:hint="default"/>
                <w:sz w:val="18"/>
              </w:rPr>
              <w:t xml:space="preserve">   </w:t>
            </w:r>
            <w:r w:rsidRPr="00175476">
              <w:rPr>
                <w:rStyle w:val="sc21"/>
                <w:rFonts w:hint="default"/>
                <w:sz w:val="18"/>
              </w:rPr>
              <w:t>// clock period (</w:t>
            </w:r>
            <w:r w:rsidR="00D51BD2">
              <w:rPr>
                <w:rStyle w:val="sc21"/>
                <w:rFonts w:hint="default"/>
                <w:sz w:val="18"/>
              </w:rPr>
              <w:t>2</w:t>
            </w:r>
            <w:r w:rsidR="00A75168">
              <w:rPr>
                <w:rStyle w:val="sc21"/>
                <w:rFonts w:hint="default"/>
                <w:sz w:val="18"/>
              </w:rPr>
              <w:t>0</w:t>
            </w:r>
            <w:r w:rsidRPr="00175476">
              <w:rPr>
                <w:rStyle w:val="sc21"/>
                <w:rFonts w:hint="default"/>
                <w:sz w:val="18"/>
              </w:rPr>
              <w:t>*10ps)</w:t>
            </w:r>
          </w:p>
          <w:p w14:paraId="231D4AF6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35D196F6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51"/>
                <w:rFonts w:hint="default"/>
                <w:sz w:val="18"/>
              </w:rPr>
              <w:t>reg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1"/>
                <w:rFonts w:hint="default"/>
                <w:sz w:val="18"/>
              </w:rPr>
              <w:t>rst_int</w:t>
            </w:r>
            <w:r w:rsidRPr="00175476">
              <w:rPr>
                <w:rStyle w:val="sc101"/>
                <w:rFonts w:hint="default"/>
                <w:sz w:val="18"/>
              </w:rPr>
              <w:t>;</w:t>
            </w:r>
          </w:p>
          <w:p w14:paraId="44991BCE" w14:textId="77777777" w:rsidR="004E5354" w:rsidRPr="00175476" w:rsidRDefault="004E5354" w:rsidP="004E5354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175476">
              <w:rPr>
                <w:rStyle w:val="sc51"/>
                <w:rFonts w:hint="default"/>
                <w:sz w:val="18"/>
              </w:rPr>
              <w:t>reg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1"/>
                <w:rFonts w:hint="default"/>
                <w:sz w:val="18"/>
              </w:rPr>
              <w:t>clk</w:t>
            </w:r>
            <w:r w:rsidRPr="00175476">
              <w:rPr>
                <w:rStyle w:val="sc101"/>
                <w:rFonts w:hint="default"/>
                <w:sz w:val="18"/>
              </w:rPr>
              <w:t>;</w:t>
            </w:r>
            <w:r w:rsidRPr="00175476">
              <w:rPr>
                <w:rStyle w:val="sc0"/>
                <w:rFonts w:hint="default"/>
                <w:sz w:val="18"/>
              </w:rPr>
              <w:t xml:space="preserve">  </w:t>
            </w:r>
            <w:r w:rsidRPr="00175476">
              <w:rPr>
                <w:rStyle w:val="sc21"/>
                <w:rFonts w:hint="default"/>
                <w:sz w:val="18"/>
              </w:rPr>
              <w:t>// generate the internal clk.</w:t>
            </w:r>
          </w:p>
          <w:p w14:paraId="40CC8FC4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02B43B8E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51"/>
                <w:rFonts w:hint="default"/>
                <w:sz w:val="18"/>
              </w:rPr>
              <w:t>initial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51"/>
                <w:rFonts w:hint="default"/>
                <w:sz w:val="18"/>
              </w:rPr>
              <w:t>begin</w:t>
            </w:r>
          </w:p>
          <w:p w14:paraId="575D78E5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0"/>
                <w:rFonts w:hint="default"/>
                <w:sz w:val="18"/>
              </w:rPr>
              <w:t xml:space="preserve">    </w:t>
            </w:r>
            <w:r w:rsidRPr="00175476">
              <w:rPr>
                <w:rStyle w:val="sc11"/>
                <w:rFonts w:hint="default"/>
                <w:sz w:val="18"/>
              </w:rPr>
              <w:t>clk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01"/>
                <w:rFonts w:hint="default"/>
                <w:sz w:val="18"/>
              </w:rPr>
              <w:t>=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41"/>
                <w:rFonts w:hint="default"/>
                <w:sz w:val="18"/>
              </w:rPr>
              <w:t>1</w:t>
            </w:r>
            <w:r w:rsidRPr="00175476">
              <w:rPr>
                <w:rStyle w:val="sc101"/>
                <w:rFonts w:hint="default"/>
                <w:sz w:val="18"/>
              </w:rPr>
              <w:t>;</w:t>
            </w:r>
          </w:p>
          <w:p w14:paraId="37F3DFE2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51"/>
                <w:rFonts w:hint="default"/>
                <w:sz w:val="18"/>
              </w:rPr>
              <w:t>end</w:t>
            </w:r>
          </w:p>
          <w:p w14:paraId="21E0A0CB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41854E5C" w14:textId="77777777" w:rsidR="004E5354" w:rsidRPr="00175476" w:rsidRDefault="004E5354" w:rsidP="004E5354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175476">
              <w:rPr>
                <w:rStyle w:val="sc21"/>
                <w:rFonts w:hint="default"/>
                <w:sz w:val="18"/>
              </w:rPr>
              <w:t>// The reset signal has to a cycle earlier than the real signal</w:t>
            </w:r>
          </w:p>
          <w:p w14:paraId="321BE542" w14:textId="77777777" w:rsidR="004E5354" w:rsidRPr="00175476" w:rsidRDefault="004E5354" w:rsidP="004E5354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175476">
              <w:rPr>
                <w:rStyle w:val="sc21"/>
                <w:rFonts w:hint="default"/>
                <w:sz w:val="18"/>
              </w:rPr>
              <w:t>// Another half cycle guarantee the correctness.</w:t>
            </w:r>
          </w:p>
          <w:p w14:paraId="7336D38A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51"/>
                <w:rFonts w:hint="default"/>
                <w:sz w:val="18"/>
              </w:rPr>
              <w:t>initial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51"/>
                <w:rFonts w:hint="default"/>
                <w:sz w:val="18"/>
              </w:rPr>
              <w:t>begin</w:t>
            </w:r>
          </w:p>
          <w:p w14:paraId="195E48AD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0"/>
                <w:rFonts w:hint="default"/>
                <w:sz w:val="18"/>
              </w:rPr>
              <w:t xml:space="preserve">    </w:t>
            </w:r>
            <w:r w:rsidRPr="00175476">
              <w:rPr>
                <w:rStyle w:val="sc11"/>
                <w:rFonts w:hint="default"/>
                <w:sz w:val="18"/>
              </w:rPr>
              <w:t>rst_int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01"/>
                <w:rFonts w:hint="default"/>
                <w:sz w:val="18"/>
              </w:rPr>
              <w:t>=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41"/>
                <w:rFonts w:hint="default"/>
                <w:sz w:val="18"/>
              </w:rPr>
              <w:t>0</w:t>
            </w:r>
            <w:r w:rsidRPr="00175476">
              <w:rPr>
                <w:rStyle w:val="sc101"/>
                <w:rFonts w:hint="default"/>
                <w:sz w:val="18"/>
              </w:rPr>
              <w:t>;</w:t>
            </w:r>
          </w:p>
          <w:p w14:paraId="5116CBEB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0"/>
                <w:rFonts w:hint="default"/>
                <w:sz w:val="18"/>
              </w:rPr>
              <w:lastRenderedPageBreak/>
              <w:t xml:space="preserve">    </w:t>
            </w:r>
            <w:r w:rsidRPr="00175476">
              <w:rPr>
                <w:rStyle w:val="sc101"/>
                <w:rFonts w:hint="default"/>
                <w:sz w:val="18"/>
              </w:rPr>
              <w:t>#(</w:t>
            </w:r>
            <w:r w:rsidRPr="00175476">
              <w:rPr>
                <w:rStyle w:val="sc11"/>
                <w:rFonts w:hint="default"/>
                <w:sz w:val="18"/>
              </w:rPr>
              <w:t>delayUnit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01"/>
                <w:rFonts w:hint="default"/>
                <w:sz w:val="18"/>
              </w:rPr>
              <w:t>-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1"/>
                <w:rFonts w:hint="default"/>
                <w:sz w:val="18"/>
              </w:rPr>
              <w:t>cycle</w:t>
            </w:r>
            <w:r w:rsidRPr="00175476">
              <w:rPr>
                <w:rStyle w:val="sc101"/>
                <w:rFonts w:hint="default"/>
                <w:sz w:val="18"/>
              </w:rPr>
              <w:t>/</w:t>
            </w:r>
            <w:r w:rsidRPr="00175476">
              <w:rPr>
                <w:rStyle w:val="sc41"/>
                <w:rFonts w:hint="default"/>
                <w:sz w:val="18"/>
              </w:rPr>
              <w:t>2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01"/>
                <w:rFonts w:hint="default"/>
                <w:sz w:val="18"/>
              </w:rPr>
              <w:t>-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1"/>
                <w:rFonts w:hint="default"/>
                <w:sz w:val="18"/>
              </w:rPr>
              <w:t>cycle</w:t>
            </w:r>
            <w:r w:rsidRPr="00175476">
              <w:rPr>
                <w:rStyle w:val="sc101"/>
                <w:rFonts w:hint="default"/>
                <w:sz w:val="18"/>
              </w:rPr>
              <w:t>)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1"/>
                <w:rFonts w:hint="default"/>
                <w:sz w:val="18"/>
              </w:rPr>
              <w:t>rst_int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01"/>
                <w:rFonts w:hint="default"/>
                <w:sz w:val="18"/>
              </w:rPr>
              <w:t>=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41"/>
                <w:rFonts w:hint="default"/>
                <w:sz w:val="18"/>
              </w:rPr>
              <w:t>1</w:t>
            </w:r>
            <w:r w:rsidRPr="00175476">
              <w:rPr>
                <w:rStyle w:val="sc101"/>
                <w:rFonts w:hint="default"/>
                <w:sz w:val="18"/>
              </w:rPr>
              <w:t>;</w:t>
            </w:r>
          </w:p>
          <w:p w14:paraId="7299E39D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0"/>
                <w:rFonts w:hint="default"/>
                <w:sz w:val="18"/>
              </w:rPr>
              <w:t xml:space="preserve">    </w:t>
            </w:r>
            <w:r w:rsidRPr="00175476">
              <w:rPr>
                <w:rStyle w:val="sc101"/>
                <w:rFonts w:hint="default"/>
                <w:sz w:val="18"/>
              </w:rPr>
              <w:t>#(</w:t>
            </w:r>
            <w:r w:rsidRPr="00175476">
              <w:rPr>
                <w:rStyle w:val="sc11"/>
                <w:rFonts w:hint="default"/>
                <w:sz w:val="18"/>
              </w:rPr>
              <w:t>cycle</w:t>
            </w:r>
            <w:r w:rsidRPr="00175476">
              <w:rPr>
                <w:rStyle w:val="sc101"/>
                <w:rFonts w:hint="default"/>
                <w:sz w:val="18"/>
              </w:rPr>
              <w:t>)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1"/>
                <w:rFonts w:hint="default"/>
                <w:sz w:val="18"/>
              </w:rPr>
              <w:t>rst_int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01"/>
                <w:rFonts w:hint="default"/>
                <w:sz w:val="18"/>
              </w:rPr>
              <w:t>=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41"/>
                <w:rFonts w:hint="default"/>
                <w:sz w:val="18"/>
              </w:rPr>
              <w:t>0</w:t>
            </w:r>
            <w:r w:rsidRPr="00175476">
              <w:rPr>
                <w:rStyle w:val="sc101"/>
                <w:rFonts w:hint="default"/>
                <w:sz w:val="18"/>
              </w:rPr>
              <w:t>;</w:t>
            </w:r>
          </w:p>
          <w:p w14:paraId="14BDF7CC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51"/>
                <w:rFonts w:hint="default"/>
                <w:sz w:val="18"/>
              </w:rPr>
              <w:t>end</w:t>
            </w:r>
          </w:p>
          <w:p w14:paraId="56D80707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3892810B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51"/>
                <w:rFonts w:hint="default"/>
                <w:sz w:val="18"/>
              </w:rPr>
              <w:t>always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01"/>
                <w:rFonts w:hint="default"/>
                <w:sz w:val="18"/>
              </w:rPr>
              <w:t>#(</w:t>
            </w:r>
            <w:r w:rsidRPr="00175476">
              <w:rPr>
                <w:rStyle w:val="sc11"/>
                <w:rFonts w:hint="default"/>
                <w:sz w:val="18"/>
              </w:rPr>
              <w:t>cycle</w:t>
            </w:r>
            <w:r w:rsidRPr="00175476">
              <w:rPr>
                <w:rStyle w:val="sc101"/>
                <w:rFonts w:hint="default"/>
                <w:sz w:val="18"/>
              </w:rPr>
              <w:t>/</w:t>
            </w:r>
            <w:r w:rsidRPr="00175476">
              <w:rPr>
                <w:rStyle w:val="sc41"/>
                <w:rFonts w:hint="default"/>
                <w:sz w:val="18"/>
              </w:rPr>
              <w:t>2</w:t>
            </w:r>
            <w:r w:rsidRPr="00175476">
              <w:rPr>
                <w:rStyle w:val="sc101"/>
                <w:rFonts w:hint="default"/>
                <w:sz w:val="18"/>
              </w:rPr>
              <w:t>)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1"/>
                <w:rFonts w:hint="default"/>
                <w:sz w:val="18"/>
              </w:rPr>
              <w:t>clk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01"/>
                <w:rFonts w:hint="default"/>
                <w:sz w:val="18"/>
              </w:rPr>
              <w:t>=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01"/>
                <w:rFonts w:hint="default"/>
                <w:sz w:val="18"/>
              </w:rPr>
              <w:t>~</w:t>
            </w:r>
            <w:r w:rsidRPr="00175476">
              <w:rPr>
                <w:rStyle w:val="sc11"/>
                <w:rFonts w:hint="default"/>
                <w:sz w:val="18"/>
              </w:rPr>
              <w:t>clk</w:t>
            </w:r>
            <w:r w:rsidRPr="00175476">
              <w:rPr>
                <w:rStyle w:val="sc101"/>
                <w:rFonts w:hint="default"/>
                <w:sz w:val="18"/>
              </w:rPr>
              <w:t>;</w:t>
            </w:r>
          </w:p>
          <w:p w14:paraId="676D533E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681F5FF7" w14:textId="77777777" w:rsidR="004E5354" w:rsidRPr="00175476" w:rsidRDefault="004E5354" w:rsidP="004E5354">
            <w:pPr>
              <w:shd w:val="clear" w:color="auto" w:fill="E7FFD9"/>
              <w:rPr>
                <w:rStyle w:val="sc21"/>
                <w:rFonts w:hint="default"/>
                <w:sz w:val="18"/>
              </w:rPr>
            </w:pPr>
            <w:r w:rsidRPr="00175476">
              <w:rPr>
                <w:rStyle w:val="sc21"/>
                <w:rFonts w:hint="default"/>
                <w:sz w:val="18"/>
              </w:rPr>
              <w:t>//Delay the clk to clk_int</w:t>
            </w:r>
          </w:p>
          <w:p w14:paraId="16B17CE5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51"/>
                <w:rFonts w:hint="default"/>
                <w:sz w:val="18"/>
              </w:rPr>
              <w:t>wire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1"/>
                <w:rFonts w:hint="default"/>
                <w:sz w:val="18"/>
              </w:rPr>
              <w:t>clk_int</w:t>
            </w:r>
            <w:r w:rsidRPr="00175476">
              <w:rPr>
                <w:rStyle w:val="sc101"/>
                <w:rFonts w:hint="default"/>
                <w:sz w:val="18"/>
              </w:rPr>
              <w:t>;</w:t>
            </w:r>
          </w:p>
          <w:p w14:paraId="321121D4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51"/>
                <w:rFonts w:hint="default"/>
                <w:sz w:val="18"/>
              </w:rPr>
              <w:t>assign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01"/>
                <w:rFonts w:hint="default"/>
                <w:sz w:val="18"/>
              </w:rPr>
              <w:t>#(</w:t>
            </w:r>
            <w:r w:rsidRPr="00175476">
              <w:rPr>
                <w:rStyle w:val="sc11"/>
                <w:rFonts w:hint="default"/>
                <w:sz w:val="18"/>
              </w:rPr>
              <w:t>delayUnit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01"/>
                <w:rFonts w:hint="default"/>
                <w:sz w:val="18"/>
              </w:rPr>
              <w:t>-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1"/>
                <w:rFonts w:hint="default"/>
                <w:sz w:val="18"/>
              </w:rPr>
              <w:t>$floor</w:t>
            </w:r>
            <w:r w:rsidRPr="00175476">
              <w:rPr>
                <w:rStyle w:val="sc101"/>
                <w:rFonts w:hint="default"/>
                <w:sz w:val="18"/>
              </w:rPr>
              <w:t>(</w:t>
            </w:r>
            <w:r w:rsidRPr="00175476">
              <w:rPr>
                <w:rStyle w:val="sc11"/>
                <w:rFonts w:hint="default"/>
                <w:sz w:val="18"/>
              </w:rPr>
              <w:t>delayUnit</w:t>
            </w:r>
            <w:r w:rsidRPr="00175476">
              <w:rPr>
                <w:rStyle w:val="sc101"/>
                <w:rFonts w:hint="default"/>
                <w:sz w:val="18"/>
              </w:rPr>
              <w:t>/</w:t>
            </w:r>
            <w:r w:rsidRPr="00175476">
              <w:rPr>
                <w:rStyle w:val="sc11"/>
                <w:rFonts w:hint="default"/>
                <w:sz w:val="18"/>
              </w:rPr>
              <w:t>cycle</w:t>
            </w:r>
            <w:r w:rsidRPr="00175476">
              <w:rPr>
                <w:rStyle w:val="sc101"/>
                <w:rFonts w:hint="default"/>
                <w:sz w:val="18"/>
              </w:rPr>
              <w:t>)*</w:t>
            </w:r>
            <w:r w:rsidRPr="00175476">
              <w:rPr>
                <w:rStyle w:val="sc11"/>
                <w:rFonts w:hint="default"/>
                <w:sz w:val="18"/>
              </w:rPr>
              <w:t>cycle</w:t>
            </w:r>
            <w:r w:rsidRPr="00175476">
              <w:rPr>
                <w:rStyle w:val="sc101"/>
                <w:rFonts w:hint="default"/>
                <w:sz w:val="18"/>
              </w:rPr>
              <w:t>)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1"/>
                <w:rFonts w:hint="default"/>
                <w:sz w:val="18"/>
              </w:rPr>
              <w:t>clk_int</w:t>
            </w:r>
            <w:r w:rsidRPr="00175476">
              <w:rPr>
                <w:rStyle w:val="sc0"/>
                <w:rFonts w:hint="default"/>
                <w:sz w:val="18"/>
              </w:rPr>
              <w:t xml:space="preserve"> </w:t>
            </w:r>
            <w:r w:rsidRPr="00175476">
              <w:rPr>
                <w:rStyle w:val="sc101"/>
                <w:rFonts w:hint="default"/>
                <w:sz w:val="18"/>
              </w:rPr>
              <w:t>=</w:t>
            </w:r>
            <w:r w:rsidRPr="00175476">
              <w:rPr>
                <w:rStyle w:val="sc0"/>
                <w:rFonts w:hint="default"/>
                <w:sz w:val="18"/>
              </w:rPr>
              <w:t xml:space="preserve">  </w:t>
            </w:r>
            <w:r w:rsidRPr="00175476">
              <w:rPr>
                <w:rStyle w:val="sc11"/>
                <w:rFonts w:hint="default"/>
                <w:sz w:val="18"/>
              </w:rPr>
              <w:t>clk</w:t>
            </w:r>
            <w:r w:rsidRPr="00175476">
              <w:rPr>
                <w:rStyle w:val="sc101"/>
                <w:rFonts w:hint="default"/>
                <w:sz w:val="18"/>
              </w:rPr>
              <w:t>;</w:t>
            </w:r>
          </w:p>
          <w:p w14:paraId="564B842D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2A1A9B19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</w:p>
          <w:p w14:paraId="59BCE55F" w14:textId="77777777" w:rsidR="004E5354" w:rsidRPr="00175476" w:rsidRDefault="004E5354" w:rsidP="004E5354">
            <w:pPr>
              <w:shd w:val="clear" w:color="auto" w:fill="E7FFD9"/>
              <w:rPr>
                <w:rStyle w:val="sc0"/>
                <w:rFonts w:hint="default"/>
                <w:sz w:val="18"/>
              </w:rPr>
            </w:pPr>
            <w:r w:rsidRPr="00175476">
              <w:rPr>
                <w:rStyle w:val="sc51"/>
                <w:rFonts w:hint="default"/>
                <w:sz w:val="18"/>
              </w:rPr>
              <w:t>endmodule</w:t>
            </w:r>
          </w:p>
          <w:p w14:paraId="1EC59E05" w14:textId="77777777" w:rsidR="00FB04E3" w:rsidRDefault="00FB04E3" w:rsidP="00FB04E3"/>
        </w:tc>
      </w:tr>
    </w:tbl>
    <w:p w14:paraId="355101A4" w14:textId="77777777" w:rsidR="00FB04E3" w:rsidRPr="00320FE4" w:rsidRDefault="00FB04E3" w:rsidP="00FB04E3"/>
    <w:p w14:paraId="43CFAAB5" w14:textId="77777777" w:rsidR="002A5BFF" w:rsidRPr="00320FE4" w:rsidRDefault="002A5BFF" w:rsidP="002A5BFF">
      <w:pPr>
        <w:pStyle w:val="af"/>
        <w:rPr>
          <w:sz w:val="16"/>
        </w:rPr>
      </w:pPr>
    </w:p>
    <w:p w14:paraId="10D4B4C7" w14:textId="77777777" w:rsidR="002A5BFF" w:rsidRPr="00320FE4" w:rsidRDefault="002A5BFF" w:rsidP="002A5BFF">
      <w:pPr>
        <w:pStyle w:val="af"/>
        <w:rPr>
          <w:sz w:val="16"/>
        </w:rPr>
      </w:pPr>
    </w:p>
    <w:p w14:paraId="4B27F3A9" w14:textId="77777777" w:rsidR="002A5BFF" w:rsidRPr="00320FE4" w:rsidRDefault="002A5BFF" w:rsidP="002A5BFF">
      <w:pPr>
        <w:pStyle w:val="af"/>
        <w:rPr>
          <w:sz w:val="16"/>
        </w:rPr>
      </w:pPr>
    </w:p>
    <w:p w14:paraId="56BB6B2B" w14:textId="77777777" w:rsidR="002A5BFF" w:rsidRPr="00320FE4" w:rsidRDefault="002A5BFF" w:rsidP="002A5BFF">
      <w:pPr>
        <w:pStyle w:val="af"/>
        <w:rPr>
          <w:sz w:val="16"/>
        </w:rPr>
      </w:pPr>
    </w:p>
    <w:p w14:paraId="6F0B231D" w14:textId="77777777" w:rsidR="002A5BFF" w:rsidRPr="00320FE4" w:rsidRDefault="002A5BFF" w:rsidP="002A5BFF">
      <w:pPr>
        <w:pStyle w:val="af"/>
        <w:rPr>
          <w:sz w:val="16"/>
        </w:rPr>
      </w:pPr>
    </w:p>
    <w:p w14:paraId="016DB012" w14:textId="77777777" w:rsidR="003D5372" w:rsidRPr="00320FE4" w:rsidRDefault="003D5372" w:rsidP="002A5BFF">
      <w:pPr>
        <w:pStyle w:val="af"/>
        <w:rPr>
          <w:sz w:val="16"/>
        </w:rPr>
      </w:pPr>
    </w:p>
    <w:p w14:paraId="681C8F8C" w14:textId="77777777" w:rsidR="003D5739" w:rsidRPr="00320FE4" w:rsidRDefault="003D5739" w:rsidP="002A5BFF">
      <w:pPr>
        <w:pStyle w:val="af"/>
        <w:rPr>
          <w:sz w:val="16"/>
        </w:rPr>
      </w:pPr>
    </w:p>
    <w:p w14:paraId="2ABBD7E2" w14:textId="77777777" w:rsidR="003D5739" w:rsidRPr="00320FE4" w:rsidRDefault="003D5739" w:rsidP="002A5BFF">
      <w:pPr>
        <w:pStyle w:val="af"/>
        <w:rPr>
          <w:sz w:val="16"/>
        </w:rPr>
      </w:pPr>
    </w:p>
    <w:p w14:paraId="0355D3C5" w14:textId="77777777" w:rsidR="003D5739" w:rsidRPr="00320FE4" w:rsidRDefault="003D5739" w:rsidP="002A5BFF">
      <w:pPr>
        <w:pStyle w:val="af"/>
        <w:rPr>
          <w:sz w:val="16"/>
        </w:rPr>
      </w:pPr>
    </w:p>
    <w:p w14:paraId="0EA9D7CE" w14:textId="77777777" w:rsidR="003D5739" w:rsidRPr="00320FE4" w:rsidRDefault="003D5739" w:rsidP="002A5BFF">
      <w:pPr>
        <w:pStyle w:val="af"/>
        <w:rPr>
          <w:sz w:val="16"/>
        </w:rPr>
      </w:pPr>
    </w:p>
    <w:p w14:paraId="680848C0" w14:textId="77777777" w:rsidR="003D5372" w:rsidRPr="00320FE4" w:rsidRDefault="003D5372" w:rsidP="002A5BFF">
      <w:pPr>
        <w:pStyle w:val="af"/>
        <w:rPr>
          <w:sz w:val="16"/>
        </w:rPr>
      </w:pPr>
    </w:p>
    <w:p w14:paraId="20DBE005" w14:textId="77777777" w:rsidR="003D5372" w:rsidRPr="00320FE4" w:rsidRDefault="003D5372" w:rsidP="002A5BFF">
      <w:pPr>
        <w:pStyle w:val="af"/>
        <w:rPr>
          <w:sz w:val="16"/>
        </w:rPr>
      </w:pPr>
    </w:p>
    <w:p w14:paraId="449C9FC5" w14:textId="09F80192" w:rsidR="00BC13EB" w:rsidRPr="00320FE4" w:rsidRDefault="00BC13EB" w:rsidP="00971BAF">
      <w:pPr>
        <w:rPr>
          <w:sz w:val="22"/>
        </w:rPr>
      </w:pPr>
    </w:p>
    <w:sectPr w:rsidR="00BC13EB" w:rsidRPr="00320FE4" w:rsidSect="009D0B33">
      <w:headerReference w:type="default" r:id="rId18"/>
      <w:footerReference w:type="default" r:id="rId19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D543DD" w14:textId="77777777" w:rsidR="00AD78FF" w:rsidRDefault="00AD78FF">
      <w:r>
        <w:separator/>
      </w:r>
    </w:p>
  </w:endnote>
  <w:endnote w:type="continuationSeparator" w:id="0">
    <w:p w14:paraId="36A07CC9" w14:textId="77777777" w:rsidR="00AD78FF" w:rsidRDefault="00AD78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JhengHei">
    <w:altName w:val="微軟正黑體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YaHei Mono">
    <w:panose1 w:val="020B0509020204020204"/>
    <w:charset w:val="86"/>
    <w:family w:val="modern"/>
    <w:pitch w:val="fixed"/>
    <w:sig w:usb0="80000287" w:usb1="2A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BC3670" w14:textId="77777777" w:rsidR="002E1AF1" w:rsidRDefault="002E1AF1">
    <w:pPr>
      <w:pStyle w:val="a4"/>
    </w:pPr>
    <w:r>
      <w:ptab w:relativeTo="margin" w:alignment="center" w:leader="none"/>
    </w:r>
    <w:r>
      <w:fldChar w:fldCharType="begin"/>
    </w:r>
    <w:r>
      <w:instrText xml:space="preserve"> PAGE   \* MERGEFORMAT </w:instrText>
    </w:r>
    <w:r>
      <w:fldChar w:fldCharType="separate"/>
    </w:r>
    <w:r w:rsidR="00CB5EE1">
      <w:rPr>
        <w:noProof/>
      </w:rPr>
      <w:t>10</w:t>
    </w:r>
    <w:r>
      <w:fldChar w:fldCharType="end"/>
    </w:r>
    <w:r>
      <w:rPr>
        <w:rFonts w:hint="eastAsia"/>
      </w:rPr>
      <w:t>/</w:t>
    </w:r>
    <w:fldSimple w:instr=" NUMPAGES   \* MERGEFORMAT ">
      <w:r w:rsidR="00CB5EE1">
        <w:rPr>
          <w:noProof/>
        </w:rPr>
        <w:t>10</w:t>
      </w:r>
    </w:fldSimple>
    <w:r>
      <w:ptab w:relativeTo="margin" w:alignment="right" w:leader="none"/>
    </w:r>
    <w:r>
      <w:rPr>
        <w:rFonts w:hint="eastAsia"/>
      </w:rPr>
      <w:t>cchang95@illinois.edu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EEAF53" w14:textId="77777777" w:rsidR="00AD78FF" w:rsidRDefault="00AD78FF">
      <w:r>
        <w:separator/>
      </w:r>
    </w:p>
  </w:footnote>
  <w:footnote w:type="continuationSeparator" w:id="0">
    <w:p w14:paraId="313A494A" w14:textId="77777777" w:rsidR="00AD78FF" w:rsidRDefault="00AD78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53795E" w14:textId="77777777" w:rsidR="002E1AF1" w:rsidRPr="00766C81" w:rsidRDefault="00372DD3" w:rsidP="00F119C9">
    <w:pPr>
      <w:pStyle w:val="a6"/>
      <w:jc w:val="left"/>
    </w:pPr>
    <w:fldSimple w:instr=" FILENAME   \* MERGEFORMAT ">
      <w:r w:rsidR="00357D76">
        <w:rPr>
          <w:noProof/>
        </w:rPr>
        <w:t>ECE546-Hw10.docx</w:t>
      </w:r>
    </w:fldSimple>
    <w:r w:rsidR="002E1AF1">
      <w:ptab w:relativeTo="margin" w:alignment="center" w:leader="none"/>
    </w:r>
    <w:r w:rsidR="002E1AF1">
      <w:fldChar w:fldCharType="begin"/>
    </w:r>
    <w:r w:rsidR="002E1AF1">
      <w:instrText xml:space="preserve"> TIME  \@ "MMMM d, yyyy  h:mm:ss am/pm"  \* MERGEFORMAT </w:instrText>
    </w:r>
    <w:r w:rsidR="002E1AF1">
      <w:fldChar w:fldCharType="separate"/>
    </w:r>
    <w:r w:rsidR="00730406">
      <w:rPr>
        <w:noProof/>
      </w:rPr>
      <w:t>April 27, 2016  12:35:43 AM</w:t>
    </w:r>
    <w:r w:rsidR="002E1AF1">
      <w:fldChar w:fldCharType="end"/>
    </w:r>
    <w:r w:rsidR="002E1AF1">
      <w:rPr>
        <w:rFonts w:hint="eastAsia"/>
      </w:rPr>
      <w:t xml:space="preserve"> </w:t>
    </w:r>
    <w:r w:rsidR="002E1AF1">
      <w:ptab w:relativeTo="margin" w:alignment="right" w:leader="none"/>
    </w:r>
    <w:r w:rsidR="002E1AF1" w:rsidRPr="00A04922">
      <w:rPr>
        <w:rFonts w:hint="eastAsia"/>
      </w:rPr>
      <w:t xml:space="preserve"> </w:t>
    </w:r>
    <w:r w:rsidR="002E1AF1">
      <w:rPr>
        <w:rFonts w:hint="eastAsia"/>
      </w:rPr>
      <w:t>Chang-Pao Chang</w:t>
    </w:r>
    <w:r w:rsidR="002E1AF1">
      <w:t xml:space="preserve"> </w:t>
    </w:r>
    <w:r w:rsidR="002E1AF1">
      <w:rPr>
        <w:rFonts w:hint="eastAsia"/>
      </w:rPr>
      <w:t>(cchang95)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04CF3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CFD48F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45681E5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932D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8"/>
    <w:multiLevelType w:val="singleLevel"/>
    <w:tmpl w:val="8AF8C2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09D445F9"/>
    <w:multiLevelType w:val="multilevel"/>
    <w:tmpl w:val="54C0E0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DD428A5"/>
    <w:multiLevelType w:val="hybridMultilevel"/>
    <w:tmpl w:val="5502C028"/>
    <w:lvl w:ilvl="0" w:tplc="3848A0C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spacing w:val="0"/>
        <w:w w:val="100"/>
        <w:position w:val="0"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7E0750"/>
    <w:multiLevelType w:val="hybridMultilevel"/>
    <w:tmpl w:val="7922B236"/>
    <w:lvl w:ilvl="0" w:tplc="808CDC8C">
      <w:start w:val="1"/>
      <w:numFmt w:val="lowerLetter"/>
      <w:lvlText w:val="(%1)"/>
      <w:lvlJc w:val="left"/>
      <w:pPr>
        <w:ind w:left="360" w:hanging="360"/>
      </w:pPr>
      <w:rPr>
        <w:rFonts w:ascii="Cambria" w:eastAsia="Microsoft JhengHei" w:hAnsi="Cambria" w:hint="default"/>
        <w:b/>
        <w:i w:val="0"/>
        <w:caps w:val="0"/>
        <w:strike w:val="0"/>
        <w:dstrike w:val="0"/>
        <w:snapToGrid w:val="0"/>
        <w:vanish w:val="0"/>
        <w:color w:val="00B050"/>
        <w:spacing w:val="0"/>
        <w:w w:val="100"/>
        <w:kern w:val="0"/>
        <w:position w:val="0"/>
        <w:sz w:val="24"/>
        <w:vertAlign w:val="baseline"/>
        <w:em w:val="none"/>
        <w14:ligatures w14:val="standard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1E1AEA"/>
    <w:multiLevelType w:val="multilevel"/>
    <w:tmpl w:val="89947F8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52F4856"/>
    <w:multiLevelType w:val="multilevel"/>
    <w:tmpl w:val="A73AFA10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suff w:val="space"/>
      <w:lvlText w:val="%1.%2"/>
      <w:lvlJc w:val="left"/>
      <w:pPr>
        <w:ind w:left="425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0" w:firstLine="0"/>
      </w:pPr>
      <w:rPr>
        <w:rFonts w:hint="eastAsia"/>
        <w:color w:val="4F81BD" w:themeColor="accent1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275" w:firstLine="0"/>
      </w:pPr>
      <w:rPr>
        <w:rFonts w:hint="eastAsia"/>
      </w:rPr>
    </w:lvl>
    <w:lvl w:ilvl="4">
      <w:start w:val="1"/>
      <w:numFmt w:val="decimal"/>
      <w:suff w:val="space"/>
      <w:lvlText w:val="(%5)"/>
      <w:lvlJc w:val="left"/>
      <w:pPr>
        <w:ind w:left="1700" w:firstLine="0"/>
      </w:pPr>
      <w:rPr>
        <w:rFonts w:hint="eastAsia"/>
      </w:rPr>
    </w:lvl>
    <w:lvl w:ilvl="5">
      <w:start w:val="1"/>
      <w:numFmt w:val="decimal"/>
      <w:lvlText w:val="(%6)"/>
      <w:lvlJc w:val="left"/>
      <w:pPr>
        <w:ind w:left="2125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50" w:firstLine="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975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400" w:firstLine="0"/>
      </w:pPr>
      <w:rPr>
        <w:rFonts w:hint="eastAsia"/>
      </w:rPr>
    </w:lvl>
  </w:abstractNum>
  <w:abstractNum w:abstractNumId="10">
    <w:nsid w:val="26FF3433"/>
    <w:multiLevelType w:val="multilevel"/>
    <w:tmpl w:val="7200FB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85906E0"/>
    <w:multiLevelType w:val="multilevel"/>
    <w:tmpl w:val="1EA4C960"/>
    <w:lvl w:ilvl="0">
      <w:start w:val="1"/>
      <w:numFmt w:val="bullet"/>
      <w:pStyle w:val="2"/>
      <w:suff w:val="space"/>
      <w:lvlText w:val=""/>
      <w:lvlJc w:val="left"/>
      <w:pPr>
        <w:ind w:left="0" w:firstLine="284"/>
      </w:pPr>
      <w:rPr>
        <w:rFonts w:ascii="Wingdings" w:hAnsi="Wingdings" w:hint="default"/>
      </w:rPr>
    </w:lvl>
    <w:lvl w:ilvl="1">
      <w:start w:val="1"/>
      <w:numFmt w:val="bullet"/>
      <w:suff w:val="space"/>
      <w:lvlText w:val="o"/>
      <w:lvlJc w:val="left"/>
      <w:pPr>
        <w:ind w:left="1134" w:firstLine="0"/>
      </w:pPr>
      <w:rPr>
        <w:rFonts w:ascii="Courier New" w:hAnsi="Courier New" w:hint="default"/>
      </w:rPr>
    </w:lvl>
    <w:lvl w:ilvl="2">
      <w:start w:val="1"/>
      <w:numFmt w:val="bullet"/>
      <w:pStyle w:val="3"/>
      <w:suff w:val="space"/>
      <w:lvlText w:val=""/>
      <w:lvlJc w:val="left"/>
      <w:pPr>
        <w:ind w:left="737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02" w:firstLine="28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36" w:firstLine="284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70" w:firstLine="28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04" w:firstLine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938" w:firstLine="284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9072" w:firstLine="284"/>
      </w:pPr>
      <w:rPr>
        <w:rFonts w:ascii="Wingdings" w:hAnsi="Wingdings" w:hint="default"/>
      </w:rPr>
    </w:lvl>
  </w:abstractNum>
  <w:abstractNum w:abstractNumId="12">
    <w:nsid w:val="29F72AD1"/>
    <w:multiLevelType w:val="hybridMultilevel"/>
    <w:tmpl w:val="AF0CDBD4"/>
    <w:lvl w:ilvl="0" w:tplc="04090001">
      <w:start w:val="1"/>
      <w:numFmt w:val="bullet"/>
      <w:lvlText w:val=""/>
      <w:lvlJc w:val="left"/>
      <w:pPr>
        <w:ind w:left="133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1" w:hanging="480"/>
      </w:pPr>
      <w:rPr>
        <w:rFonts w:ascii="Wingdings" w:hAnsi="Wingdings" w:hint="default"/>
      </w:rPr>
    </w:lvl>
  </w:abstractNum>
  <w:abstractNum w:abstractNumId="13">
    <w:nsid w:val="2AAD7310"/>
    <w:multiLevelType w:val="multilevel"/>
    <w:tmpl w:val="D99A9E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1651D12"/>
    <w:multiLevelType w:val="hybridMultilevel"/>
    <w:tmpl w:val="C6E23E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87727A"/>
    <w:multiLevelType w:val="multilevel"/>
    <w:tmpl w:val="2B5849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59D063E"/>
    <w:multiLevelType w:val="hybridMultilevel"/>
    <w:tmpl w:val="635C471C"/>
    <w:lvl w:ilvl="0" w:tplc="04090001">
      <w:start w:val="1"/>
      <w:numFmt w:val="bullet"/>
      <w:lvlText w:val=""/>
      <w:lvlJc w:val="left"/>
      <w:pPr>
        <w:ind w:left="133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1" w:hanging="480"/>
      </w:pPr>
      <w:rPr>
        <w:rFonts w:ascii="Wingdings" w:hAnsi="Wingdings" w:hint="default"/>
      </w:rPr>
    </w:lvl>
  </w:abstractNum>
  <w:abstractNum w:abstractNumId="17">
    <w:nsid w:val="3988543B"/>
    <w:multiLevelType w:val="hybridMultilevel"/>
    <w:tmpl w:val="56403FD6"/>
    <w:lvl w:ilvl="0" w:tplc="04090001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abstractNum w:abstractNumId="18">
    <w:nsid w:val="3DCE3970"/>
    <w:multiLevelType w:val="hybridMultilevel"/>
    <w:tmpl w:val="8E26AC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1CD147C"/>
    <w:multiLevelType w:val="multilevel"/>
    <w:tmpl w:val="8294E598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284" w:firstLine="0"/>
      </w:pPr>
      <w:rPr>
        <w:rFonts w:hint="eastAsia"/>
      </w:rPr>
    </w:lvl>
    <w:lvl w:ilvl="2">
      <w:start w:val="1"/>
      <w:numFmt w:val="bullet"/>
      <w:suff w:val="space"/>
      <w:lvlText w:val=""/>
      <w:lvlJc w:val="left"/>
      <w:pPr>
        <w:ind w:left="567" w:firstLine="1"/>
      </w:pPr>
      <w:rPr>
        <w:rFonts w:ascii="Symbol" w:hAnsi="Symbol" w:hint="default"/>
        <w:caps w:val="0"/>
        <w:strike w:val="0"/>
        <w:dstrike w:val="0"/>
        <w:snapToGrid w:val="0"/>
        <w:vanish w:val="0"/>
        <w:color w:val="4F81BD" w:themeColor="accent1"/>
        <w:spacing w:val="0"/>
        <w:w w:val="100"/>
        <w:kern w:val="0"/>
        <w:position w:val="0"/>
        <w:vertAlign w:val="baseline"/>
        <w14:cntxtAlts w14:val="0"/>
      </w:rPr>
    </w:lvl>
    <w:lvl w:ilvl="3">
      <w:start w:val="1"/>
      <w:numFmt w:val="decimal"/>
      <w:suff w:val="nothing"/>
      <w:lvlText w:val="%4)  "/>
      <w:lvlJc w:val="left"/>
      <w:pPr>
        <w:ind w:left="851" w:firstLine="0"/>
      </w:pPr>
      <w:rPr>
        <w:rFonts w:hint="eastAsia"/>
      </w:rPr>
    </w:lvl>
    <w:lvl w:ilvl="4">
      <w:start w:val="1"/>
      <w:numFmt w:val="decimal"/>
      <w:lvlText w:val="(%5)"/>
      <w:lvlJc w:val="left"/>
      <w:pPr>
        <w:ind w:left="1136" w:firstLine="0"/>
      </w:pPr>
      <w:rPr>
        <w:rFonts w:hint="eastAsia"/>
      </w:rPr>
    </w:lvl>
    <w:lvl w:ilvl="5">
      <w:start w:val="1"/>
      <w:numFmt w:val="decimal"/>
      <w:lvlText w:val="(%6)"/>
      <w:lvlJc w:val="left"/>
      <w:pPr>
        <w:ind w:left="142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eastAsia"/>
      </w:rPr>
    </w:lvl>
  </w:abstractNum>
  <w:abstractNum w:abstractNumId="20">
    <w:nsid w:val="55C07705"/>
    <w:multiLevelType w:val="hybridMultilevel"/>
    <w:tmpl w:val="AE3CC740"/>
    <w:lvl w:ilvl="0" w:tplc="66D8E1D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3D0815"/>
    <w:multiLevelType w:val="multilevel"/>
    <w:tmpl w:val="686A05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CDB7DCF"/>
    <w:multiLevelType w:val="hybridMultilevel"/>
    <w:tmpl w:val="70EA40CC"/>
    <w:lvl w:ilvl="0" w:tplc="04090001">
      <w:start w:val="1"/>
      <w:numFmt w:val="bullet"/>
      <w:lvlText w:val=""/>
      <w:lvlJc w:val="left"/>
      <w:pPr>
        <w:ind w:left="133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1" w:hanging="480"/>
      </w:pPr>
      <w:rPr>
        <w:rFonts w:ascii="Wingdings" w:hAnsi="Wingdings" w:hint="default"/>
      </w:rPr>
    </w:lvl>
  </w:abstractNum>
  <w:abstractNum w:abstractNumId="23">
    <w:nsid w:val="69D319E1"/>
    <w:multiLevelType w:val="hybridMultilevel"/>
    <w:tmpl w:val="4A643D56"/>
    <w:lvl w:ilvl="0" w:tplc="DAC09B3A">
      <w:start w:val="1"/>
      <w:numFmt w:val="upperRoman"/>
      <w:lvlText w:val="%1."/>
      <w:lvlJc w:val="left"/>
      <w:pPr>
        <w:ind w:left="360" w:hanging="360"/>
      </w:pPr>
      <w:rPr>
        <w:rFonts w:ascii="Cambria" w:eastAsia="Microsoft JhengHei" w:hAnsi="Cambria" w:hint="default"/>
        <w:b/>
        <w:i w:val="0"/>
        <w:caps w:val="0"/>
        <w:strike w:val="0"/>
        <w:dstrike w:val="0"/>
        <w:snapToGrid w:val="0"/>
        <w:vanish w:val="0"/>
        <w:color w:val="1F497D" w:themeColor="text2"/>
        <w:spacing w:val="20"/>
        <w:w w:val="100"/>
        <w:kern w:val="0"/>
        <w:position w:val="0"/>
        <w:sz w:val="28"/>
        <w:vertAlign w:val="baseline"/>
        <w:em w:val="none"/>
        <w14:ligatures w14:val="standard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3BA7391"/>
    <w:multiLevelType w:val="hybridMultilevel"/>
    <w:tmpl w:val="8F90EB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75905DA8"/>
    <w:multiLevelType w:val="multilevel"/>
    <w:tmpl w:val="FD9264DA"/>
    <w:lvl w:ilvl="0">
      <w:start w:val="1"/>
      <w:numFmt w:val="bullet"/>
      <w:lvlText w:val=""/>
      <w:lvlJc w:val="left"/>
      <w:pPr>
        <w:ind w:left="1418" w:hanging="284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02" w:hanging="284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6" w:hanging="284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70" w:hanging="284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54" w:hanging="284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38" w:hanging="284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122" w:hanging="284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6" w:hanging="284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690" w:hanging="284"/>
      </w:pPr>
      <w:rPr>
        <w:rFonts w:ascii="Wingdings" w:hAnsi="Wingdings" w:hint="default"/>
      </w:rPr>
    </w:lvl>
  </w:abstractNum>
  <w:abstractNum w:abstractNumId="26">
    <w:nsid w:val="7FD84566"/>
    <w:multiLevelType w:val="multilevel"/>
    <w:tmpl w:val="D6E4671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1.%2"/>
      <w:lvlJc w:val="left"/>
      <w:pPr>
        <w:ind w:left="567" w:hanging="142"/>
      </w:pPr>
      <w:rPr>
        <w:rFonts w:hint="eastAsia"/>
      </w:rPr>
    </w:lvl>
    <w:lvl w:ilvl="2">
      <w:start w:val="1"/>
      <w:numFmt w:val="decimal"/>
      <w:suff w:val="nothing"/>
      <w:lvlText w:val="%1.%2.%3"/>
      <w:lvlJc w:val="left"/>
      <w:pPr>
        <w:ind w:left="850" w:firstLine="0"/>
      </w:pPr>
      <w:rPr>
        <w:rFonts w:hint="default"/>
        <w:color w:val="auto"/>
      </w:rPr>
    </w:lvl>
    <w:lvl w:ilvl="3">
      <w:start w:val="1"/>
      <w:numFmt w:val="decimal"/>
      <w:suff w:val="nothing"/>
      <w:lvlText w:val="%4.%1.%2.%3"/>
      <w:lvlJc w:val="left"/>
      <w:pPr>
        <w:ind w:left="1275" w:firstLine="0"/>
      </w:pPr>
      <w:rPr>
        <w:rFonts w:hint="eastAsia"/>
      </w:rPr>
    </w:lvl>
    <w:lvl w:ilvl="4">
      <w:start w:val="1"/>
      <w:numFmt w:val="decimal"/>
      <w:lvlText w:val="(%5)"/>
      <w:lvlJc w:val="left"/>
      <w:pPr>
        <w:ind w:left="1700" w:firstLine="0"/>
      </w:pPr>
      <w:rPr>
        <w:rFonts w:hint="eastAsia"/>
      </w:rPr>
    </w:lvl>
    <w:lvl w:ilvl="5">
      <w:start w:val="1"/>
      <w:numFmt w:val="decimal"/>
      <w:lvlText w:val="(%6)"/>
      <w:lvlJc w:val="left"/>
      <w:pPr>
        <w:ind w:left="2125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50" w:firstLine="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975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400" w:firstLine="0"/>
      </w:pPr>
      <w:rPr>
        <w:rFonts w:hint="eastAsia"/>
      </w:rPr>
    </w:lvl>
  </w:abstractNum>
  <w:num w:numId="1">
    <w:abstractNumId w:val="23"/>
  </w:num>
  <w:num w:numId="2">
    <w:abstractNumId w:val="7"/>
  </w:num>
  <w:num w:numId="3">
    <w:abstractNumId w:val="6"/>
  </w:num>
  <w:num w:numId="4">
    <w:abstractNumId w:val="23"/>
  </w:num>
  <w:num w:numId="5">
    <w:abstractNumId w:val="20"/>
  </w:num>
  <w:num w:numId="6">
    <w:abstractNumId w:val="14"/>
  </w:num>
  <w:num w:numId="7">
    <w:abstractNumId w:val="26"/>
  </w:num>
  <w:num w:numId="8">
    <w:abstractNumId w:val="19"/>
  </w:num>
  <w:num w:numId="9">
    <w:abstractNumId w:val="19"/>
  </w:num>
  <w:num w:numId="10">
    <w:abstractNumId w:val="24"/>
  </w:num>
  <w:num w:numId="11">
    <w:abstractNumId w:val="16"/>
  </w:num>
  <w:num w:numId="12">
    <w:abstractNumId w:val="25"/>
  </w:num>
  <w:num w:numId="13">
    <w:abstractNumId w:val="26"/>
  </w:num>
  <w:num w:numId="14">
    <w:abstractNumId w:val="18"/>
  </w:num>
  <w:num w:numId="15">
    <w:abstractNumId w:val="22"/>
  </w:num>
  <w:num w:numId="16">
    <w:abstractNumId w:val="12"/>
  </w:num>
  <w:num w:numId="17">
    <w:abstractNumId w:val="9"/>
  </w:num>
  <w:num w:numId="18">
    <w:abstractNumId w:val="17"/>
  </w:num>
  <w:num w:numId="19">
    <w:abstractNumId w:val="11"/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8"/>
  </w:num>
  <w:num w:numId="27">
    <w:abstractNumId w:val="21"/>
  </w:num>
  <w:num w:numId="28">
    <w:abstractNumId w:val="15"/>
  </w:num>
  <w:num w:numId="29">
    <w:abstractNumId w:val="13"/>
  </w:num>
  <w:num w:numId="30">
    <w:abstractNumId w:val="10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EE1"/>
    <w:rsid w:val="00000161"/>
    <w:rsid w:val="000003EE"/>
    <w:rsid w:val="00000880"/>
    <w:rsid w:val="00000BA2"/>
    <w:rsid w:val="000024D1"/>
    <w:rsid w:val="000027D7"/>
    <w:rsid w:val="00002874"/>
    <w:rsid w:val="00002948"/>
    <w:rsid w:val="000034BB"/>
    <w:rsid w:val="00003BB5"/>
    <w:rsid w:val="00003F24"/>
    <w:rsid w:val="00003FDB"/>
    <w:rsid w:val="00004247"/>
    <w:rsid w:val="000046BF"/>
    <w:rsid w:val="00004702"/>
    <w:rsid w:val="0000640F"/>
    <w:rsid w:val="000078DB"/>
    <w:rsid w:val="000079CE"/>
    <w:rsid w:val="00007C06"/>
    <w:rsid w:val="000111BC"/>
    <w:rsid w:val="0001123F"/>
    <w:rsid w:val="000115BD"/>
    <w:rsid w:val="0001187C"/>
    <w:rsid w:val="00011DBF"/>
    <w:rsid w:val="000127E0"/>
    <w:rsid w:val="00012879"/>
    <w:rsid w:val="00012DF7"/>
    <w:rsid w:val="00013340"/>
    <w:rsid w:val="000136BE"/>
    <w:rsid w:val="0001385E"/>
    <w:rsid w:val="0001400A"/>
    <w:rsid w:val="0001484B"/>
    <w:rsid w:val="000150B5"/>
    <w:rsid w:val="00015212"/>
    <w:rsid w:val="0001541A"/>
    <w:rsid w:val="00015E3C"/>
    <w:rsid w:val="00015EA9"/>
    <w:rsid w:val="00016873"/>
    <w:rsid w:val="00016AB7"/>
    <w:rsid w:val="00016E46"/>
    <w:rsid w:val="00016F8C"/>
    <w:rsid w:val="0001702F"/>
    <w:rsid w:val="000174AE"/>
    <w:rsid w:val="00017DCA"/>
    <w:rsid w:val="00020333"/>
    <w:rsid w:val="00020466"/>
    <w:rsid w:val="000204DE"/>
    <w:rsid w:val="00021C62"/>
    <w:rsid w:val="0002254A"/>
    <w:rsid w:val="00022753"/>
    <w:rsid w:val="000229B2"/>
    <w:rsid w:val="00022AB8"/>
    <w:rsid w:val="00023142"/>
    <w:rsid w:val="00023222"/>
    <w:rsid w:val="00023489"/>
    <w:rsid w:val="00023D68"/>
    <w:rsid w:val="00023EAE"/>
    <w:rsid w:val="00023FE6"/>
    <w:rsid w:val="000240C6"/>
    <w:rsid w:val="00024AC9"/>
    <w:rsid w:val="00024B15"/>
    <w:rsid w:val="00026363"/>
    <w:rsid w:val="00027A4A"/>
    <w:rsid w:val="000322F3"/>
    <w:rsid w:val="000323E0"/>
    <w:rsid w:val="000324A2"/>
    <w:rsid w:val="00033FF2"/>
    <w:rsid w:val="0003425C"/>
    <w:rsid w:val="00034BF0"/>
    <w:rsid w:val="00035175"/>
    <w:rsid w:val="000355DA"/>
    <w:rsid w:val="00035E6E"/>
    <w:rsid w:val="00036090"/>
    <w:rsid w:val="0003672A"/>
    <w:rsid w:val="00036B90"/>
    <w:rsid w:val="000400FD"/>
    <w:rsid w:val="0004034B"/>
    <w:rsid w:val="0004037B"/>
    <w:rsid w:val="00040A1B"/>
    <w:rsid w:val="00040C29"/>
    <w:rsid w:val="00040CB0"/>
    <w:rsid w:val="00042D57"/>
    <w:rsid w:val="0004312F"/>
    <w:rsid w:val="000438E1"/>
    <w:rsid w:val="00043B62"/>
    <w:rsid w:val="00043BEE"/>
    <w:rsid w:val="00043ED7"/>
    <w:rsid w:val="00044890"/>
    <w:rsid w:val="000451FA"/>
    <w:rsid w:val="000453DF"/>
    <w:rsid w:val="00045776"/>
    <w:rsid w:val="00045D8C"/>
    <w:rsid w:val="00045EE4"/>
    <w:rsid w:val="00045FC9"/>
    <w:rsid w:val="00046836"/>
    <w:rsid w:val="0004695A"/>
    <w:rsid w:val="00046C57"/>
    <w:rsid w:val="00046F4C"/>
    <w:rsid w:val="00047474"/>
    <w:rsid w:val="00050989"/>
    <w:rsid w:val="00050F92"/>
    <w:rsid w:val="000518B2"/>
    <w:rsid w:val="00051C2B"/>
    <w:rsid w:val="00051FED"/>
    <w:rsid w:val="00052238"/>
    <w:rsid w:val="00052574"/>
    <w:rsid w:val="0005269D"/>
    <w:rsid w:val="00052B97"/>
    <w:rsid w:val="00052BB1"/>
    <w:rsid w:val="00052E55"/>
    <w:rsid w:val="00053E21"/>
    <w:rsid w:val="0005451B"/>
    <w:rsid w:val="0005465B"/>
    <w:rsid w:val="000548A0"/>
    <w:rsid w:val="00054EF4"/>
    <w:rsid w:val="00055038"/>
    <w:rsid w:val="000551A4"/>
    <w:rsid w:val="00055608"/>
    <w:rsid w:val="00055B88"/>
    <w:rsid w:val="00055EDC"/>
    <w:rsid w:val="00056611"/>
    <w:rsid w:val="0005689F"/>
    <w:rsid w:val="00056D52"/>
    <w:rsid w:val="00057F1C"/>
    <w:rsid w:val="00060153"/>
    <w:rsid w:val="00060530"/>
    <w:rsid w:val="0006080C"/>
    <w:rsid w:val="00061601"/>
    <w:rsid w:val="0006193C"/>
    <w:rsid w:val="00061B3D"/>
    <w:rsid w:val="00061F21"/>
    <w:rsid w:val="0006284F"/>
    <w:rsid w:val="00062E91"/>
    <w:rsid w:val="000631B4"/>
    <w:rsid w:val="00063C3D"/>
    <w:rsid w:val="000646E5"/>
    <w:rsid w:val="00064D07"/>
    <w:rsid w:val="00065A68"/>
    <w:rsid w:val="00065DA9"/>
    <w:rsid w:val="00065FE3"/>
    <w:rsid w:val="000661E3"/>
    <w:rsid w:val="0006670B"/>
    <w:rsid w:val="00067188"/>
    <w:rsid w:val="000677FB"/>
    <w:rsid w:val="0006798F"/>
    <w:rsid w:val="00067D5A"/>
    <w:rsid w:val="00067DE5"/>
    <w:rsid w:val="00067F45"/>
    <w:rsid w:val="00070107"/>
    <w:rsid w:val="0007041A"/>
    <w:rsid w:val="00070495"/>
    <w:rsid w:val="000708E8"/>
    <w:rsid w:val="00070A3B"/>
    <w:rsid w:val="00071142"/>
    <w:rsid w:val="00071BE5"/>
    <w:rsid w:val="00071C65"/>
    <w:rsid w:val="0007277B"/>
    <w:rsid w:val="00072C4B"/>
    <w:rsid w:val="00072F35"/>
    <w:rsid w:val="00072FC7"/>
    <w:rsid w:val="00072FFE"/>
    <w:rsid w:val="000730D7"/>
    <w:rsid w:val="000735EC"/>
    <w:rsid w:val="0007411C"/>
    <w:rsid w:val="0007458D"/>
    <w:rsid w:val="0007539C"/>
    <w:rsid w:val="000764F3"/>
    <w:rsid w:val="000768C8"/>
    <w:rsid w:val="0007748E"/>
    <w:rsid w:val="000777FB"/>
    <w:rsid w:val="00077966"/>
    <w:rsid w:val="00077C51"/>
    <w:rsid w:val="000804D2"/>
    <w:rsid w:val="00080883"/>
    <w:rsid w:val="00080A06"/>
    <w:rsid w:val="00080A1D"/>
    <w:rsid w:val="00080CD4"/>
    <w:rsid w:val="000811F1"/>
    <w:rsid w:val="00081B8F"/>
    <w:rsid w:val="000822D4"/>
    <w:rsid w:val="0008258A"/>
    <w:rsid w:val="000828F5"/>
    <w:rsid w:val="00083024"/>
    <w:rsid w:val="00083844"/>
    <w:rsid w:val="00083A5C"/>
    <w:rsid w:val="00083E84"/>
    <w:rsid w:val="000849D1"/>
    <w:rsid w:val="00084C08"/>
    <w:rsid w:val="000851E7"/>
    <w:rsid w:val="000856DE"/>
    <w:rsid w:val="00085EA8"/>
    <w:rsid w:val="000866C2"/>
    <w:rsid w:val="00086F80"/>
    <w:rsid w:val="0008737E"/>
    <w:rsid w:val="00087416"/>
    <w:rsid w:val="000875E8"/>
    <w:rsid w:val="000900EA"/>
    <w:rsid w:val="0009040E"/>
    <w:rsid w:val="00090611"/>
    <w:rsid w:val="00090722"/>
    <w:rsid w:val="000909B5"/>
    <w:rsid w:val="00090C1C"/>
    <w:rsid w:val="000910FB"/>
    <w:rsid w:val="00092593"/>
    <w:rsid w:val="00093058"/>
    <w:rsid w:val="000932B1"/>
    <w:rsid w:val="0009337C"/>
    <w:rsid w:val="00093E09"/>
    <w:rsid w:val="000941B1"/>
    <w:rsid w:val="0009497E"/>
    <w:rsid w:val="000949D0"/>
    <w:rsid w:val="00094A57"/>
    <w:rsid w:val="00094C12"/>
    <w:rsid w:val="00095806"/>
    <w:rsid w:val="00095899"/>
    <w:rsid w:val="00095E08"/>
    <w:rsid w:val="00095E4F"/>
    <w:rsid w:val="0009612A"/>
    <w:rsid w:val="000968D3"/>
    <w:rsid w:val="00096C6A"/>
    <w:rsid w:val="00097486"/>
    <w:rsid w:val="000975C3"/>
    <w:rsid w:val="0009787E"/>
    <w:rsid w:val="00097FBF"/>
    <w:rsid w:val="000A081B"/>
    <w:rsid w:val="000A0A32"/>
    <w:rsid w:val="000A0A70"/>
    <w:rsid w:val="000A148E"/>
    <w:rsid w:val="000A149E"/>
    <w:rsid w:val="000A1BA8"/>
    <w:rsid w:val="000A1EBB"/>
    <w:rsid w:val="000A2BA5"/>
    <w:rsid w:val="000A3E4A"/>
    <w:rsid w:val="000A5AC9"/>
    <w:rsid w:val="000A5E0C"/>
    <w:rsid w:val="000A6830"/>
    <w:rsid w:val="000A6AEE"/>
    <w:rsid w:val="000A6D9F"/>
    <w:rsid w:val="000A7BD5"/>
    <w:rsid w:val="000A7FA8"/>
    <w:rsid w:val="000B0829"/>
    <w:rsid w:val="000B0A11"/>
    <w:rsid w:val="000B2551"/>
    <w:rsid w:val="000B2B6C"/>
    <w:rsid w:val="000B2C0B"/>
    <w:rsid w:val="000B3006"/>
    <w:rsid w:val="000B33A2"/>
    <w:rsid w:val="000B3AE7"/>
    <w:rsid w:val="000B5255"/>
    <w:rsid w:val="000B5F46"/>
    <w:rsid w:val="000B62B2"/>
    <w:rsid w:val="000B751B"/>
    <w:rsid w:val="000B754D"/>
    <w:rsid w:val="000C0BE3"/>
    <w:rsid w:val="000C0D53"/>
    <w:rsid w:val="000C1268"/>
    <w:rsid w:val="000C186B"/>
    <w:rsid w:val="000C1E7D"/>
    <w:rsid w:val="000C2060"/>
    <w:rsid w:val="000C2949"/>
    <w:rsid w:val="000C2DB9"/>
    <w:rsid w:val="000C3144"/>
    <w:rsid w:val="000C365A"/>
    <w:rsid w:val="000C3E21"/>
    <w:rsid w:val="000C40CD"/>
    <w:rsid w:val="000C45A2"/>
    <w:rsid w:val="000C4E1B"/>
    <w:rsid w:val="000C54A8"/>
    <w:rsid w:val="000C5CDA"/>
    <w:rsid w:val="000C69A2"/>
    <w:rsid w:val="000C6DBE"/>
    <w:rsid w:val="000C7FE6"/>
    <w:rsid w:val="000D103F"/>
    <w:rsid w:val="000D1B27"/>
    <w:rsid w:val="000D1CAF"/>
    <w:rsid w:val="000D238E"/>
    <w:rsid w:val="000D2F9C"/>
    <w:rsid w:val="000D3AB5"/>
    <w:rsid w:val="000D3F12"/>
    <w:rsid w:val="000D55B0"/>
    <w:rsid w:val="000D5A33"/>
    <w:rsid w:val="000D65F1"/>
    <w:rsid w:val="000D6909"/>
    <w:rsid w:val="000D6CBA"/>
    <w:rsid w:val="000E00FC"/>
    <w:rsid w:val="000E147B"/>
    <w:rsid w:val="000E159F"/>
    <w:rsid w:val="000E1D19"/>
    <w:rsid w:val="000E1F9F"/>
    <w:rsid w:val="000E202E"/>
    <w:rsid w:val="000E2839"/>
    <w:rsid w:val="000E341B"/>
    <w:rsid w:val="000E35DF"/>
    <w:rsid w:val="000E4271"/>
    <w:rsid w:val="000E43F5"/>
    <w:rsid w:val="000E445C"/>
    <w:rsid w:val="000E4D60"/>
    <w:rsid w:val="000E4E7C"/>
    <w:rsid w:val="000E5604"/>
    <w:rsid w:val="000E567C"/>
    <w:rsid w:val="000E5EA0"/>
    <w:rsid w:val="000E5F2A"/>
    <w:rsid w:val="000E6288"/>
    <w:rsid w:val="000E64DD"/>
    <w:rsid w:val="000E6B3D"/>
    <w:rsid w:val="000E6B4B"/>
    <w:rsid w:val="000E74AB"/>
    <w:rsid w:val="000E764B"/>
    <w:rsid w:val="000F1954"/>
    <w:rsid w:val="000F234C"/>
    <w:rsid w:val="000F3A87"/>
    <w:rsid w:val="000F3E80"/>
    <w:rsid w:val="000F4567"/>
    <w:rsid w:val="000F48A2"/>
    <w:rsid w:val="000F52A3"/>
    <w:rsid w:val="000F52BC"/>
    <w:rsid w:val="000F556B"/>
    <w:rsid w:val="000F5A61"/>
    <w:rsid w:val="000F5C30"/>
    <w:rsid w:val="000F5ECD"/>
    <w:rsid w:val="000F60EB"/>
    <w:rsid w:val="000F611F"/>
    <w:rsid w:val="000F7062"/>
    <w:rsid w:val="000F74FB"/>
    <w:rsid w:val="000F7A23"/>
    <w:rsid w:val="00100777"/>
    <w:rsid w:val="0010104A"/>
    <w:rsid w:val="0010146B"/>
    <w:rsid w:val="001016FF"/>
    <w:rsid w:val="001017E6"/>
    <w:rsid w:val="001029A0"/>
    <w:rsid w:val="001032F7"/>
    <w:rsid w:val="001035E1"/>
    <w:rsid w:val="00103A97"/>
    <w:rsid w:val="00104424"/>
    <w:rsid w:val="001045AD"/>
    <w:rsid w:val="00104CF9"/>
    <w:rsid w:val="0010505A"/>
    <w:rsid w:val="001053BA"/>
    <w:rsid w:val="001053D1"/>
    <w:rsid w:val="00105826"/>
    <w:rsid w:val="001059B6"/>
    <w:rsid w:val="00105C01"/>
    <w:rsid w:val="00105EC7"/>
    <w:rsid w:val="0010639E"/>
    <w:rsid w:val="00106521"/>
    <w:rsid w:val="00106836"/>
    <w:rsid w:val="00107019"/>
    <w:rsid w:val="0010782B"/>
    <w:rsid w:val="00107920"/>
    <w:rsid w:val="00110171"/>
    <w:rsid w:val="0011052F"/>
    <w:rsid w:val="001108B9"/>
    <w:rsid w:val="00110F8F"/>
    <w:rsid w:val="00112016"/>
    <w:rsid w:val="0011251D"/>
    <w:rsid w:val="0011264C"/>
    <w:rsid w:val="001128BA"/>
    <w:rsid w:val="00112CC9"/>
    <w:rsid w:val="001131AD"/>
    <w:rsid w:val="001135B1"/>
    <w:rsid w:val="00113BCC"/>
    <w:rsid w:val="00113DC0"/>
    <w:rsid w:val="00114194"/>
    <w:rsid w:val="001144C5"/>
    <w:rsid w:val="00114B11"/>
    <w:rsid w:val="00114D92"/>
    <w:rsid w:val="001154CA"/>
    <w:rsid w:val="001158FC"/>
    <w:rsid w:val="00115B74"/>
    <w:rsid w:val="00116641"/>
    <w:rsid w:val="00116985"/>
    <w:rsid w:val="00116C8A"/>
    <w:rsid w:val="0011769E"/>
    <w:rsid w:val="00117DE1"/>
    <w:rsid w:val="001200FB"/>
    <w:rsid w:val="00120301"/>
    <w:rsid w:val="0012041D"/>
    <w:rsid w:val="00120503"/>
    <w:rsid w:val="0012080D"/>
    <w:rsid w:val="00121004"/>
    <w:rsid w:val="00121B0C"/>
    <w:rsid w:val="00121E1A"/>
    <w:rsid w:val="00121E90"/>
    <w:rsid w:val="001224A0"/>
    <w:rsid w:val="001227A5"/>
    <w:rsid w:val="0012298F"/>
    <w:rsid w:val="00122B30"/>
    <w:rsid w:val="0012333D"/>
    <w:rsid w:val="00123664"/>
    <w:rsid w:val="00123964"/>
    <w:rsid w:val="001239D6"/>
    <w:rsid w:val="001239DD"/>
    <w:rsid w:val="00123D61"/>
    <w:rsid w:val="00123DE8"/>
    <w:rsid w:val="00123EE1"/>
    <w:rsid w:val="00123F8B"/>
    <w:rsid w:val="00124A45"/>
    <w:rsid w:val="00124D5F"/>
    <w:rsid w:val="00125112"/>
    <w:rsid w:val="00125CFC"/>
    <w:rsid w:val="001262D4"/>
    <w:rsid w:val="001264D2"/>
    <w:rsid w:val="00126894"/>
    <w:rsid w:val="00126EAB"/>
    <w:rsid w:val="00127D14"/>
    <w:rsid w:val="00127DDB"/>
    <w:rsid w:val="00130929"/>
    <w:rsid w:val="001315AC"/>
    <w:rsid w:val="0013163B"/>
    <w:rsid w:val="001324A4"/>
    <w:rsid w:val="00132595"/>
    <w:rsid w:val="001328B8"/>
    <w:rsid w:val="00133119"/>
    <w:rsid w:val="00133B9B"/>
    <w:rsid w:val="00133CC3"/>
    <w:rsid w:val="00134338"/>
    <w:rsid w:val="001346D4"/>
    <w:rsid w:val="0013535B"/>
    <w:rsid w:val="001354C8"/>
    <w:rsid w:val="001358ED"/>
    <w:rsid w:val="00135B62"/>
    <w:rsid w:val="00135BEA"/>
    <w:rsid w:val="00136456"/>
    <w:rsid w:val="0013685B"/>
    <w:rsid w:val="00136CBC"/>
    <w:rsid w:val="001370B5"/>
    <w:rsid w:val="00137EBD"/>
    <w:rsid w:val="00137F16"/>
    <w:rsid w:val="001407C6"/>
    <w:rsid w:val="00141338"/>
    <w:rsid w:val="001415AE"/>
    <w:rsid w:val="00141A9F"/>
    <w:rsid w:val="00141BA8"/>
    <w:rsid w:val="00141FBA"/>
    <w:rsid w:val="00142B8A"/>
    <w:rsid w:val="00142D76"/>
    <w:rsid w:val="00143113"/>
    <w:rsid w:val="00143196"/>
    <w:rsid w:val="0014326F"/>
    <w:rsid w:val="00143EEA"/>
    <w:rsid w:val="00143FF6"/>
    <w:rsid w:val="0014475F"/>
    <w:rsid w:val="00144D00"/>
    <w:rsid w:val="001452BE"/>
    <w:rsid w:val="0014539C"/>
    <w:rsid w:val="0014553F"/>
    <w:rsid w:val="00146163"/>
    <w:rsid w:val="001473D7"/>
    <w:rsid w:val="00147674"/>
    <w:rsid w:val="001476F9"/>
    <w:rsid w:val="00147BF9"/>
    <w:rsid w:val="00147EF7"/>
    <w:rsid w:val="0015029E"/>
    <w:rsid w:val="00150548"/>
    <w:rsid w:val="00150944"/>
    <w:rsid w:val="001511B8"/>
    <w:rsid w:val="00151C51"/>
    <w:rsid w:val="00151ED8"/>
    <w:rsid w:val="0015230E"/>
    <w:rsid w:val="001526F0"/>
    <w:rsid w:val="00152E33"/>
    <w:rsid w:val="001538C3"/>
    <w:rsid w:val="00153999"/>
    <w:rsid w:val="00153A63"/>
    <w:rsid w:val="00153E6D"/>
    <w:rsid w:val="00153F34"/>
    <w:rsid w:val="00154321"/>
    <w:rsid w:val="001543A0"/>
    <w:rsid w:val="001548D5"/>
    <w:rsid w:val="00154B38"/>
    <w:rsid w:val="00154E7C"/>
    <w:rsid w:val="001553FC"/>
    <w:rsid w:val="00155C83"/>
    <w:rsid w:val="00155D38"/>
    <w:rsid w:val="00156780"/>
    <w:rsid w:val="00156839"/>
    <w:rsid w:val="00156AC2"/>
    <w:rsid w:val="00156CDC"/>
    <w:rsid w:val="00157154"/>
    <w:rsid w:val="00157788"/>
    <w:rsid w:val="00157DDE"/>
    <w:rsid w:val="00157F21"/>
    <w:rsid w:val="001600CE"/>
    <w:rsid w:val="00160B17"/>
    <w:rsid w:val="00160BBC"/>
    <w:rsid w:val="00160C23"/>
    <w:rsid w:val="00161679"/>
    <w:rsid w:val="00161AA8"/>
    <w:rsid w:val="00161DA9"/>
    <w:rsid w:val="00162310"/>
    <w:rsid w:val="00162500"/>
    <w:rsid w:val="001626D2"/>
    <w:rsid w:val="00162E10"/>
    <w:rsid w:val="0016378A"/>
    <w:rsid w:val="00163923"/>
    <w:rsid w:val="00163A25"/>
    <w:rsid w:val="001645BC"/>
    <w:rsid w:val="00164654"/>
    <w:rsid w:val="00164CE9"/>
    <w:rsid w:val="00164DF7"/>
    <w:rsid w:val="0016547C"/>
    <w:rsid w:val="0016559E"/>
    <w:rsid w:val="00165843"/>
    <w:rsid w:val="00165CB1"/>
    <w:rsid w:val="00165E1F"/>
    <w:rsid w:val="0016607D"/>
    <w:rsid w:val="00166D83"/>
    <w:rsid w:val="00166E10"/>
    <w:rsid w:val="00166EC3"/>
    <w:rsid w:val="00167274"/>
    <w:rsid w:val="001707B3"/>
    <w:rsid w:val="0017090A"/>
    <w:rsid w:val="00170BEE"/>
    <w:rsid w:val="00171459"/>
    <w:rsid w:val="00171A96"/>
    <w:rsid w:val="00171CF6"/>
    <w:rsid w:val="001723A2"/>
    <w:rsid w:val="0017269D"/>
    <w:rsid w:val="00172D4E"/>
    <w:rsid w:val="00173AFE"/>
    <w:rsid w:val="00173EC7"/>
    <w:rsid w:val="0017449C"/>
    <w:rsid w:val="00174892"/>
    <w:rsid w:val="001753EE"/>
    <w:rsid w:val="00175476"/>
    <w:rsid w:val="0017548B"/>
    <w:rsid w:val="0017636C"/>
    <w:rsid w:val="001768A8"/>
    <w:rsid w:val="00177675"/>
    <w:rsid w:val="00177912"/>
    <w:rsid w:val="00177F18"/>
    <w:rsid w:val="001804B5"/>
    <w:rsid w:val="001805EF"/>
    <w:rsid w:val="00180ADE"/>
    <w:rsid w:val="00181E4D"/>
    <w:rsid w:val="00181EFD"/>
    <w:rsid w:val="00181F7F"/>
    <w:rsid w:val="00182007"/>
    <w:rsid w:val="00183FC6"/>
    <w:rsid w:val="00184472"/>
    <w:rsid w:val="00184FA6"/>
    <w:rsid w:val="0018523E"/>
    <w:rsid w:val="00185348"/>
    <w:rsid w:val="001855E6"/>
    <w:rsid w:val="00186F8B"/>
    <w:rsid w:val="0018712A"/>
    <w:rsid w:val="00190997"/>
    <w:rsid w:val="00190C11"/>
    <w:rsid w:val="0019115C"/>
    <w:rsid w:val="0019195E"/>
    <w:rsid w:val="001920BA"/>
    <w:rsid w:val="00192981"/>
    <w:rsid w:val="00193409"/>
    <w:rsid w:val="00193E8D"/>
    <w:rsid w:val="001945A9"/>
    <w:rsid w:val="001945AE"/>
    <w:rsid w:val="00194931"/>
    <w:rsid w:val="00194D4F"/>
    <w:rsid w:val="00194EAD"/>
    <w:rsid w:val="00195031"/>
    <w:rsid w:val="00195093"/>
    <w:rsid w:val="00195812"/>
    <w:rsid w:val="00196326"/>
    <w:rsid w:val="001968C3"/>
    <w:rsid w:val="00197457"/>
    <w:rsid w:val="001975E4"/>
    <w:rsid w:val="001A0386"/>
    <w:rsid w:val="001A08A2"/>
    <w:rsid w:val="001A25D0"/>
    <w:rsid w:val="001A3781"/>
    <w:rsid w:val="001A4AF2"/>
    <w:rsid w:val="001A4E9B"/>
    <w:rsid w:val="001A5647"/>
    <w:rsid w:val="001A5B0A"/>
    <w:rsid w:val="001A5DD1"/>
    <w:rsid w:val="001A6C63"/>
    <w:rsid w:val="001A7058"/>
    <w:rsid w:val="001A720D"/>
    <w:rsid w:val="001A754B"/>
    <w:rsid w:val="001A7669"/>
    <w:rsid w:val="001A771B"/>
    <w:rsid w:val="001A7781"/>
    <w:rsid w:val="001B0375"/>
    <w:rsid w:val="001B03DF"/>
    <w:rsid w:val="001B04CA"/>
    <w:rsid w:val="001B06A0"/>
    <w:rsid w:val="001B13BB"/>
    <w:rsid w:val="001B1D60"/>
    <w:rsid w:val="001B1DFF"/>
    <w:rsid w:val="001B1F72"/>
    <w:rsid w:val="001B2C0A"/>
    <w:rsid w:val="001B2E03"/>
    <w:rsid w:val="001B3575"/>
    <w:rsid w:val="001B35F2"/>
    <w:rsid w:val="001B414C"/>
    <w:rsid w:val="001B4569"/>
    <w:rsid w:val="001B4855"/>
    <w:rsid w:val="001B4D3A"/>
    <w:rsid w:val="001B521C"/>
    <w:rsid w:val="001B54E2"/>
    <w:rsid w:val="001B573B"/>
    <w:rsid w:val="001B5925"/>
    <w:rsid w:val="001B5A05"/>
    <w:rsid w:val="001B5C94"/>
    <w:rsid w:val="001B5D34"/>
    <w:rsid w:val="001B616F"/>
    <w:rsid w:val="001B64AC"/>
    <w:rsid w:val="001B6B79"/>
    <w:rsid w:val="001B6DC1"/>
    <w:rsid w:val="001B6ECB"/>
    <w:rsid w:val="001B7500"/>
    <w:rsid w:val="001B774F"/>
    <w:rsid w:val="001C07B8"/>
    <w:rsid w:val="001C0D33"/>
    <w:rsid w:val="001C1735"/>
    <w:rsid w:val="001C1C85"/>
    <w:rsid w:val="001C2776"/>
    <w:rsid w:val="001C2A89"/>
    <w:rsid w:val="001C32BB"/>
    <w:rsid w:val="001C3B1B"/>
    <w:rsid w:val="001C3C8D"/>
    <w:rsid w:val="001C43E7"/>
    <w:rsid w:val="001C4A0D"/>
    <w:rsid w:val="001C539E"/>
    <w:rsid w:val="001C5B9A"/>
    <w:rsid w:val="001C5C7A"/>
    <w:rsid w:val="001C5FF0"/>
    <w:rsid w:val="001C61F4"/>
    <w:rsid w:val="001C6482"/>
    <w:rsid w:val="001C670E"/>
    <w:rsid w:val="001C6A96"/>
    <w:rsid w:val="001C6BAE"/>
    <w:rsid w:val="001C6FD1"/>
    <w:rsid w:val="001C7259"/>
    <w:rsid w:val="001C79E6"/>
    <w:rsid w:val="001C7C41"/>
    <w:rsid w:val="001C7DB3"/>
    <w:rsid w:val="001D016B"/>
    <w:rsid w:val="001D03D3"/>
    <w:rsid w:val="001D0A1F"/>
    <w:rsid w:val="001D0F9F"/>
    <w:rsid w:val="001D1159"/>
    <w:rsid w:val="001D2579"/>
    <w:rsid w:val="001D280B"/>
    <w:rsid w:val="001D2877"/>
    <w:rsid w:val="001D2931"/>
    <w:rsid w:val="001D2B31"/>
    <w:rsid w:val="001D4D20"/>
    <w:rsid w:val="001D5059"/>
    <w:rsid w:val="001D51FA"/>
    <w:rsid w:val="001D5DA1"/>
    <w:rsid w:val="001D680F"/>
    <w:rsid w:val="001D6CAC"/>
    <w:rsid w:val="001D7B95"/>
    <w:rsid w:val="001D7FAD"/>
    <w:rsid w:val="001E0746"/>
    <w:rsid w:val="001E0E06"/>
    <w:rsid w:val="001E0F21"/>
    <w:rsid w:val="001E0FC7"/>
    <w:rsid w:val="001E1009"/>
    <w:rsid w:val="001E1266"/>
    <w:rsid w:val="001E180E"/>
    <w:rsid w:val="001E1DB1"/>
    <w:rsid w:val="001E2E63"/>
    <w:rsid w:val="001E2F64"/>
    <w:rsid w:val="001E4B1D"/>
    <w:rsid w:val="001E4D0B"/>
    <w:rsid w:val="001E5306"/>
    <w:rsid w:val="001E5FEE"/>
    <w:rsid w:val="001E64AA"/>
    <w:rsid w:val="001E67FA"/>
    <w:rsid w:val="001E6F73"/>
    <w:rsid w:val="001E7072"/>
    <w:rsid w:val="001E72AB"/>
    <w:rsid w:val="001F0383"/>
    <w:rsid w:val="001F1404"/>
    <w:rsid w:val="001F144C"/>
    <w:rsid w:val="001F1DA3"/>
    <w:rsid w:val="001F3EEE"/>
    <w:rsid w:val="001F43C0"/>
    <w:rsid w:val="001F48AF"/>
    <w:rsid w:val="001F491F"/>
    <w:rsid w:val="001F4954"/>
    <w:rsid w:val="001F4955"/>
    <w:rsid w:val="001F495B"/>
    <w:rsid w:val="001F5807"/>
    <w:rsid w:val="001F58CF"/>
    <w:rsid w:val="001F59BF"/>
    <w:rsid w:val="001F6030"/>
    <w:rsid w:val="001F6371"/>
    <w:rsid w:val="001F64F6"/>
    <w:rsid w:val="001F67C1"/>
    <w:rsid w:val="001F6D0F"/>
    <w:rsid w:val="001F6DFA"/>
    <w:rsid w:val="001F70B3"/>
    <w:rsid w:val="001F7340"/>
    <w:rsid w:val="001F761C"/>
    <w:rsid w:val="001F7637"/>
    <w:rsid w:val="001F7843"/>
    <w:rsid w:val="001F7D0A"/>
    <w:rsid w:val="00200503"/>
    <w:rsid w:val="0020064C"/>
    <w:rsid w:val="00200CE6"/>
    <w:rsid w:val="00201535"/>
    <w:rsid w:val="00201670"/>
    <w:rsid w:val="00201890"/>
    <w:rsid w:val="00201BBE"/>
    <w:rsid w:val="00201C7F"/>
    <w:rsid w:val="00201DD2"/>
    <w:rsid w:val="0020219E"/>
    <w:rsid w:val="00202BBA"/>
    <w:rsid w:val="00202FC7"/>
    <w:rsid w:val="00203474"/>
    <w:rsid w:val="00203A25"/>
    <w:rsid w:val="00203A2C"/>
    <w:rsid w:val="00203D28"/>
    <w:rsid w:val="00203DFE"/>
    <w:rsid w:val="00203F63"/>
    <w:rsid w:val="00204AE9"/>
    <w:rsid w:val="00204E33"/>
    <w:rsid w:val="0020587D"/>
    <w:rsid w:val="00205A5E"/>
    <w:rsid w:val="00205CD2"/>
    <w:rsid w:val="00205F4E"/>
    <w:rsid w:val="0020624B"/>
    <w:rsid w:val="002062D9"/>
    <w:rsid w:val="002069EC"/>
    <w:rsid w:val="00206E81"/>
    <w:rsid w:val="0020724B"/>
    <w:rsid w:val="00207288"/>
    <w:rsid w:val="002076B2"/>
    <w:rsid w:val="00207925"/>
    <w:rsid w:val="00210269"/>
    <w:rsid w:val="00210682"/>
    <w:rsid w:val="002106BF"/>
    <w:rsid w:val="00210749"/>
    <w:rsid w:val="0021099B"/>
    <w:rsid w:val="00211AF3"/>
    <w:rsid w:val="0021368B"/>
    <w:rsid w:val="00213896"/>
    <w:rsid w:val="00214939"/>
    <w:rsid w:val="00214C28"/>
    <w:rsid w:val="00215043"/>
    <w:rsid w:val="002152CC"/>
    <w:rsid w:val="0021557D"/>
    <w:rsid w:val="0021586C"/>
    <w:rsid w:val="00215B08"/>
    <w:rsid w:val="002168BF"/>
    <w:rsid w:val="00217531"/>
    <w:rsid w:val="002175BB"/>
    <w:rsid w:val="002179F2"/>
    <w:rsid w:val="00217E3C"/>
    <w:rsid w:val="00217FBE"/>
    <w:rsid w:val="00220175"/>
    <w:rsid w:val="0022038C"/>
    <w:rsid w:val="002203DC"/>
    <w:rsid w:val="00220638"/>
    <w:rsid w:val="00220B69"/>
    <w:rsid w:val="0022177F"/>
    <w:rsid w:val="00221F36"/>
    <w:rsid w:val="002226A4"/>
    <w:rsid w:val="00222CA7"/>
    <w:rsid w:val="00222FBA"/>
    <w:rsid w:val="00224473"/>
    <w:rsid w:val="00224F93"/>
    <w:rsid w:val="00225805"/>
    <w:rsid w:val="0022610C"/>
    <w:rsid w:val="00226845"/>
    <w:rsid w:val="0022694F"/>
    <w:rsid w:val="00227198"/>
    <w:rsid w:val="00227F64"/>
    <w:rsid w:val="00230A91"/>
    <w:rsid w:val="00231005"/>
    <w:rsid w:val="002318F5"/>
    <w:rsid w:val="00231C24"/>
    <w:rsid w:val="00231D14"/>
    <w:rsid w:val="00231E81"/>
    <w:rsid w:val="00231EB6"/>
    <w:rsid w:val="002326F5"/>
    <w:rsid w:val="00232806"/>
    <w:rsid w:val="00232E6D"/>
    <w:rsid w:val="002339E3"/>
    <w:rsid w:val="00233C64"/>
    <w:rsid w:val="00234110"/>
    <w:rsid w:val="00234505"/>
    <w:rsid w:val="0023476F"/>
    <w:rsid w:val="002349D4"/>
    <w:rsid w:val="00234EE7"/>
    <w:rsid w:val="002352F1"/>
    <w:rsid w:val="00236D8F"/>
    <w:rsid w:val="00237050"/>
    <w:rsid w:val="002375DB"/>
    <w:rsid w:val="00240087"/>
    <w:rsid w:val="0024070D"/>
    <w:rsid w:val="00242044"/>
    <w:rsid w:val="002428A4"/>
    <w:rsid w:val="0024375D"/>
    <w:rsid w:val="00243E96"/>
    <w:rsid w:val="00243FEF"/>
    <w:rsid w:val="002441E7"/>
    <w:rsid w:val="002444FA"/>
    <w:rsid w:val="002447E4"/>
    <w:rsid w:val="00244D2D"/>
    <w:rsid w:val="00245269"/>
    <w:rsid w:val="00245972"/>
    <w:rsid w:val="00245AA8"/>
    <w:rsid w:val="00245C1E"/>
    <w:rsid w:val="00245CD0"/>
    <w:rsid w:val="002468CE"/>
    <w:rsid w:val="002470D2"/>
    <w:rsid w:val="002472B6"/>
    <w:rsid w:val="00247411"/>
    <w:rsid w:val="0024747C"/>
    <w:rsid w:val="00250254"/>
    <w:rsid w:val="002502DE"/>
    <w:rsid w:val="00250A31"/>
    <w:rsid w:val="00250B99"/>
    <w:rsid w:val="00250C52"/>
    <w:rsid w:val="00250C98"/>
    <w:rsid w:val="0025135E"/>
    <w:rsid w:val="00251B3E"/>
    <w:rsid w:val="00252206"/>
    <w:rsid w:val="0025257A"/>
    <w:rsid w:val="00252590"/>
    <w:rsid w:val="00252675"/>
    <w:rsid w:val="002527FE"/>
    <w:rsid w:val="00253396"/>
    <w:rsid w:val="0025368C"/>
    <w:rsid w:val="002536DC"/>
    <w:rsid w:val="00253B2B"/>
    <w:rsid w:val="00253E85"/>
    <w:rsid w:val="002544DA"/>
    <w:rsid w:val="002545A0"/>
    <w:rsid w:val="002548A6"/>
    <w:rsid w:val="00254F39"/>
    <w:rsid w:val="00255910"/>
    <w:rsid w:val="00255921"/>
    <w:rsid w:val="002559FE"/>
    <w:rsid w:val="00255B3C"/>
    <w:rsid w:val="00257AEC"/>
    <w:rsid w:val="00257CB5"/>
    <w:rsid w:val="00257FC8"/>
    <w:rsid w:val="0026058C"/>
    <w:rsid w:val="002606BE"/>
    <w:rsid w:val="0026096D"/>
    <w:rsid w:val="002609A3"/>
    <w:rsid w:val="00260ABF"/>
    <w:rsid w:val="00260B55"/>
    <w:rsid w:val="00260C9A"/>
    <w:rsid w:val="002613EF"/>
    <w:rsid w:val="00261945"/>
    <w:rsid w:val="00261F12"/>
    <w:rsid w:val="0026271D"/>
    <w:rsid w:val="00262CB3"/>
    <w:rsid w:val="00263665"/>
    <w:rsid w:val="00263A4A"/>
    <w:rsid w:val="00263FF0"/>
    <w:rsid w:val="002649B0"/>
    <w:rsid w:val="00267955"/>
    <w:rsid w:val="002700EF"/>
    <w:rsid w:val="002700F0"/>
    <w:rsid w:val="002708C2"/>
    <w:rsid w:val="00270BBE"/>
    <w:rsid w:val="002712A6"/>
    <w:rsid w:val="00271539"/>
    <w:rsid w:val="0027203D"/>
    <w:rsid w:val="0027245E"/>
    <w:rsid w:val="002729EA"/>
    <w:rsid w:val="0027309F"/>
    <w:rsid w:val="00273253"/>
    <w:rsid w:val="00273501"/>
    <w:rsid w:val="00273555"/>
    <w:rsid w:val="002738DE"/>
    <w:rsid w:val="002743A9"/>
    <w:rsid w:val="00274579"/>
    <w:rsid w:val="00274A5C"/>
    <w:rsid w:val="00274A60"/>
    <w:rsid w:val="00274E6D"/>
    <w:rsid w:val="00274F01"/>
    <w:rsid w:val="002754CC"/>
    <w:rsid w:val="002756D0"/>
    <w:rsid w:val="00275918"/>
    <w:rsid w:val="0027713F"/>
    <w:rsid w:val="002776F7"/>
    <w:rsid w:val="00277B5A"/>
    <w:rsid w:val="002800C2"/>
    <w:rsid w:val="00280F38"/>
    <w:rsid w:val="00281961"/>
    <w:rsid w:val="002821FA"/>
    <w:rsid w:val="0028225F"/>
    <w:rsid w:val="00283637"/>
    <w:rsid w:val="00285941"/>
    <w:rsid w:val="00286B21"/>
    <w:rsid w:val="00286B8C"/>
    <w:rsid w:val="00286F69"/>
    <w:rsid w:val="002870F4"/>
    <w:rsid w:val="00287762"/>
    <w:rsid w:val="00287A40"/>
    <w:rsid w:val="00290680"/>
    <w:rsid w:val="002906AF"/>
    <w:rsid w:val="00290ACB"/>
    <w:rsid w:val="00290AE0"/>
    <w:rsid w:val="002910CA"/>
    <w:rsid w:val="00291C97"/>
    <w:rsid w:val="00291E6B"/>
    <w:rsid w:val="00293264"/>
    <w:rsid w:val="002943B6"/>
    <w:rsid w:val="002943B9"/>
    <w:rsid w:val="00294888"/>
    <w:rsid w:val="00294994"/>
    <w:rsid w:val="00294AF2"/>
    <w:rsid w:val="00295706"/>
    <w:rsid w:val="00296668"/>
    <w:rsid w:val="0029667F"/>
    <w:rsid w:val="0029689D"/>
    <w:rsid w:val="00296E71"/>
    <w:rsid w:val="00297110"/>
    <w:rsid w:val="00297770"/>
    <w:rsid w:val="002A13D0"/>
    <w:rsid w:val="002A1442"/>
    <w:rsid w:val="002A180F"/>
    <w:rsid w:val="002A1B29"/>
    <w:rsid w:val="002A2316"/>
    <w:rsid w:val="002A2AA4"/>
    <w:rsid w:val="002A33B4"/>
    <w:rsid w:val="002A347F"/>
    <w:rsid w:val="002A4803"/>
    <w:rsid w:val="002A4E1A"/>
    <w:rsid w:val="002A4F97"/>
    <w:rsid w:val="002A5336"/>
    <w:rsid w:val="002A5BFF"/>
    <w:rsid w:val="002A62EF"/>
    <w:rsid w:val="002A6585"/>
    <w:rsid w:val="002A6C82"/>
    <w:rsid w:val="002A7733"/>
    <w:rsid w:val="002A7902"/>
    <w:rsid w:val="002B0638"/>
    <w:rsid w:val="002B0838"/>
    <w:rsid w:val="002B0B26"/>
    <w:rsid w:val="002B1323"/>
    <w:rsid w:val="002B1B3F"/>
    <w:rsid w:val="002B1B79"/>
    <w:rsid w:val="002B1EA8"/>
    <w:rsid w:val="002B3358"/>
    <w:rsid w:val="002B3C11"/>
    <w:rsid w:val="002B483F"/>
    <w:rsid w:val="002B49BA"/>
    <w:rsid w:val="002B4B00"/>
    <w:rsid w:val="002B65CF"/>
    <w:rsid w:val="002B6BFE"/>
    <w:rsid w:val="002B70C2"/>
    <w:rsid w:val="002B71FE"/>
    <w:rsid w:val="002B7304"/>
    <w:rsid w:val="002B7373"/>
    <w:rsid w:val="002B75B4"/>
    <w:rsid w:val="002B79AF"/>
    <w:rsid w:val="002C007D"/>
    <w:rsid w:val="002C035C"/>
    <w:rsid w:val="002C0537"/>
    <w:rsid w:val="002C0628"/>
    <w:rsid w:val="002C0688"/>
    <w:rsid w:val="002C0B1D"/>
    <w:rsid w:val="002C0C86"/>
    <w:rsid w:val="002C0C94"/>
    <w:rsid w:val="002C0F6D"/>
    <w:rsid w:val="002C139C"/>
    <w:rsid w:val="002C19E1"/>
    <w:rsid w:val="002C21C2"/>
    <w:rsid w:val="002C28E7"/>
    <w:rsid w:val="002C3274"/>
    <w:rsid w:val="002C3541"/>
    <w:rsid w:val="002C3545"/>
    <w:rsid w:val="002C35B2"/>
    <w:rsid w:val="002C3601"/>
    <w:rsid w:val="002C3BF3"/>
    <w:rsid w:val="002C49C1"/>
    <w:rsid w:val="002C5033"/>
    <w:rsid w:val="002C52F6"/>
    <w:rsid w:val="002C56DA"/>
    <w:rsid w:val="002C5906"/>
    <w:rsid w:val="002C5A07"/>
    <w:rsid w:val="002C6EDF"/>
    <w:rsid w:val="002C701A"/>
    <w:rsid w:val="002D07F9"/>
    <w:rsid w:val="002D1C37"/>
    <w:rsid w:val="002D1CCE"/>
    <w:rsid w:val="002D1FD0"/>
    <w:rsid w:val="002D2373"/>
    <w:rsid w:val="002D25BB"/>
    <w:rsid w:val="002D285E"/>
    <w:rsid w:val="002D39F8"/>
    <w:rsid w:val="002D40BC"/>
    <w:rsid w:val="002D40D0"/>
    <w:rsid w:val="002D47AC"/>
    <w:rsid w:val="002D5885"/>
    <w:rsid w:val="002D64BB"/>
    <w:rsid w:val="002D6A1C"/>
    <w:rsid w:val="002D6E33"/>
    <w:rsid w:val="002D7511"/>
    <w:rsid w:val="002D7F9D"/>
    <w:rsid w:val="002E028C"/>
    <w:rsid w:val="002E16A7"/>
    <w:rsid w:val="002E16C0"/>
    <w:rsid w:val="002E1AF1"/>
    <w:rsid w:val="002E2293"/>
    <w:rsid w:val="002E2A38"/>
    <w:rsid w:val="002E2A8C"/>
    <w:rsid w:val="002E2DB6"/>
    <w:rsid w:val="002E3B78"/>
    <w:rsid w:val="002E4B3E"/>
    <w:rsid w:val="002E59E4"/>
    <w:rsid w:val="002E6207"/>
    <w:rsid w:val="002E62CF"/>
    <w:rsid w:val="002E63BD"/>
    <w:rsid w:val="002E644D"/>
    <w:rsid w:val="002E78B0"/>
    <w:rsid w:val="002F0FCD"/>
    <w:rsid w:val="002F1149"/>
    <w:rsid w:val="002F1BD8"/>
    <w:rsid w:val="002F21DA"/>
    <w:rsid w:val="002F228E"/>
    <w:rsid w:val="002F2805"/>
    <w:rsid w:val="002F2D1E"/>
    <w:rsid w:val="002F2D8F"/>
    <w:rsid w:val="002F2F05"/>
    <w:rsid w:val="002F33D8"/>
    <w:rsid w:val="002F33DA"/>
    <w:rsid w:val="002F3691"/>
    <w:rsid w:val="002F375A"/>
    <w:rsid w:val="002F3F2F"/>
    <w:rsid w:val="002F40AB"/>
    <w:rsid w:val="002F40E5"/>
    <w:rsid w:val="002F4D4F"/>
    <w:rsid w:val="002F4E56"/>
    <w:rsid w:val="002F520D"/>
    <w:rsid w:val="002F627B"/>
    <w:rsid w:val="002F6390"/>
    <w:rsid w:val="002F660E"/>
    <w:rsid w:val="002F73D6"/>
    <w:rsid w:val="002F74DC"/>
    <w:rsid w:val="002F7553"/>
    <w:rsid w:val="002F7A24"/>
    <w:rsid w:val="002F7B7F"/>
    <w:rsid w:val="0030021C"/>
    <w:rsid w:val="00300E4F"/>
    <w:rsid w:val="00301BC5"/>
    <w:rsid w:val="00302738"/>
    <w:rsid w:val="00302AD1"/>
    <w:rsid w:val="003030E6"/>
    <w:rsid w:val="003032DF"/>
    <w:rsid w:val="00303977"/>
    <w:rsid w:val="00303BEC"/>
    <w:rsid w:val="003044A6"/>
    <w:rsid w:val="0030470A"/>
    <w:rsid w:val="00304C0B"/>
    <w:rsid w:val="00304D1B"/>
    <w:rsid w:val="003052E8"/>
    <w:rsid w:val="003057A1"/>
    <w:rsid w:val="003057F6"/>
    <w:rsid w:val="00305ADC"/>
    <w:rsid w:val="00306496"/>
    <w:rsid w:val="00306518"/>
    <w:rsid w:val="00306A5A"/>
    <w:rsid w:val="00306C06"/>
    <w:rsid w:val="003071B6"/>
    <w:rsid w:val="00307758"/>
    <w:rsid w:val="003102FB"/>
    <w:rsid w:val="00310987"/>
    <w:rsid w:val="0031117C"/>
    <w:rsid w:val="00311678"/>
    <w:rsid w:val="00311BDE"/>
    <w:rsid w:val="00311D68"/>
    <w:rsid w:val="00311EE5"/>
    <w:rsid w:val="00312106"/>
    <w:rsid w:val="00312F75"/>
    <w:rsid w:val="0031353C"/>
    <w:rsid w:val="00313CD8"/>
    <w:rsid w:val="00314589"/>
    <w:rsid w:val="00314BBA"/>
    <w:rsid w:val="00315077"/>
    <w:rsid w:val="00315386"/>
    <w:rsid w:val="0031592E"/>
    <w:rsid w:val="0031598C"/>
    <w:rsid w:val="003164CD"/>
    <w:rsid w:val="003167EF"/>
    <w:rsid w:val="00316C00"/>
    <w:rsid w:val="00317185"/>
    <w:rsid w:val="00317447"/>
    <w:rsid w:val="003178E9"/>
    <w:rsid w:val="00317BE9"/>
    <w:rsid w:val="0032050A"/>
    <w:rsid w:val="00320FE4"/>
    <w:rsid w:val="003210D3"/>
    <w:rsid w:val="00321117"/>
    <w:rsid w:val="00321213"/>
    <w:rsid w:val="00321254"/>
    <w:rsid w:val="00321298"/>
    <w:rsid w:val="00321A74"/>
    <w:rsid w:val="00321C75"/>
    <w:rsid w:val="00322970"/>
    <w:rsid w:val="00322AAC"/>
    <w:rsid w:val="00322CD4"/>
    <w:rsid w:val="003232E2"/>
    <w:rsid w:val="00323F97"/>
    <w:rsid w:val="0032441F"/>
    <w:rsid w:val="0032686E"/>
    <w:rsid w:val="00327198"/>
    <w:rsid w:val="0032720F"/>
    <w:rsid w:val="00327A07"/>
    <w:rsid w:val="00327C9C"/>
    <w:rsid w:val="0033061D"/>
    <w:rsid w:val="00331E5A"/>
    <w:rsid w:val="00332068"/>
    <w:rsid w:val="00332772"/>
    <w:rsid w:val="00332946"/>
    <w:rsid w:val="00332BB4"/>
    <w:rsid w:val="00332DAF"/>
    <w:rsid w:val="003335E9"/>
    <w:rsid w:val="00333B4B"/>
    <w:rsid w:val="00333C93"/>
    <w:rsid w:val="00333CA9"/>
    <w:rsid w:val="00333CF7"/>
    <w:rsid w:val="00333E7B"/>
    <w:rsid w:val="00334675"/>
    <w:rsid w:val="00334F02"/>
    <w:rsid w:val="00334F2A"/>
    <w:rsid w:val="00334F6D"/>
    <w:rsid w:val="00335306"/>
    <w:rsid w:val="00335331"/>
    <w:rsid w:val="00335827"/>
    <w:rsid w:val="00335B05"/>
    <w:rsid w:val="00335DB7"/>
    <w:rsid w:val="003360B5"/>
    <w:rsid w:val="003363C4"/>
    <w:rsid w:val="003364DD"/>
    <w:rsid w:val="00337677"/>
    <w:rsid w:val="003377C5"/>
    <w:rsid w:val="0033793B"/>
    <w:rsid w:val="00337C13"/>
    <w:rsid w:val="00337CB9"/>
    <w:rsid w:val="00337D8C"/>
    <w:rsid w:val="00340EB4"/>
    <w:rsid w:val="00340F82"/>
    <w:rsid w:val="003410BE"/>
    <w:rsid w:val="0034110D"/>
    <w:rsid w:val="0034240B"/>
    <w:rsid w:val="00342AFE"/>
    <w:rsid w:val="0034368E"/>
    <w:rsid w:val="003438E1"/>
    <w:rsid w:val="00343C34"/>
    <w:rsid w:val="00344C09"/>
    <w:rsid w:val="00344EA8"/>
    <w:rsid w:val="003451DA"/>
    <w:rsid w:val="00345370"/>
    <w:rsid w:val="00345593"/>
    <w:rsid w:val="003460D5"/>
    <w:rsid w:val="003467A9"/>
    <w:rsid w:val="003469A8"/>
    <w:rsid w:val="00347826"/>
    <w:rsid w:val="00347860"/>
    <w:rsid w:val="00347AB6"/>
    <w:rsid w:val="00347F18"/>
    <w:rsid w:val="003500A4"/>
    <w:rsid w:val="00351181"/>
    <w:rsid w:val="003513F5"/>
    <w:rsid w:val="00351988"/>
    <w:rsid w:val="00351A31"/>
    <w:rsid w:val="00351B10"/>
    <w:rsid w:val="00352074"/>
    <w:rsid w:val="00353164"/>
    <w:rsid w:val="00353DD4"/>
    <w:rsid w:val="003547D2"/>
    <w:rsid w:val="00354E4D"/>
    <w:rsid w:val="00354F5D"/>
    <w:rsid w:val="003550BA"/>
    <w:rsid w:val="00356420"/>
    <w:rsid w:val="003568A3"/>
    <w:rsid w:val="003569DE"/>
    <w:rsid w:val="003572BD"/>
    <w:rsid w:val="0035750F"/>
    <w:rsid w:val="0035754B"/>
    <w:rsid w:val="003578D4"/>
    <w:rsid w:val="00357B24"/>
    <w:rsid w:val="00357BA3"/>
    <w:rsid w:val="00357D76"/>
    <w:rsid w:val="00357FDC"/>
    <w:rsid w:val="0036043D"/>
    <w:rsid w:val="00360AC5"/>
    <w:rsid w:val="00360DE4"/>
    <w:rsid w:val="00361297"/>
    <w:rsid w:val="003617A6"/>
    <w:rsid w:val="00361A6F"/>
    <w:rsid w:val="00361AE0"/>
    <w:rsid w:val="00361D95"/>
    <w:rsid w:val="00361DAA"/>
    <w:rsid w:val="0036248E"/>
    <w:rsid w:val="00363946"/>
    <w:rsid w:val="00363D5E"/>
    <w:rsid w:val="00364063"/>
    <w:rsid w:val="003641F9"/>
    <w:rsid w:val="00364962"/>
    <w:rsid w:val="00364C5A"/>
    <w:rsid w:val="00364CE6"/>
    <w:rsid w:val="00365CEF"/>
    <w:rsid w:val="00366540"/>
    <w:rsid w:val="0036657A"/>
    <w:rsid w:val="00366A1C"/>
    <w:rsid w:val="00366DAA"/>
    <w:rsid w:val="0036710F"/>
    <w:rsid w:val="00367489"/>
    <w:rsid w:val="00367628"/>
    <w:rsid w:val="003678EA"/>
    <w:rsid w:val="00370130"/>
    <w:rsid w:val="0037086B"/>
    <w:rsid w:val="0037193C"/>
    <w:rsid w:val="00371B01"/>
    <w:rsid w:val="00371B16"/>
    <w:rsid w:val="0037281D"/>
    <w:rsid w:val="0037281F"/>
    <w:rsid w:val="00372DD3"/>
    <w:rsid w:val="003736A4"/>
    <w:rsid w:val="00374C04"/>
    <w:rsid w:val="0037521B"/>
    <w:rsid w:val="00376C98"/>
    <w:rsid w:val="00376F96"/>
    <w:rsid w:val="00377702"/>
    <w:rsid w:val="00377CA3"/>
    <w:rsid w:val="00377D3A"/>
    <w:rsid w:val="00380222"/>
    <w:rsid w:val="00381354"/>
    <w:rsid w:val="00381CA0"/>
    <w:rsid w:val="003824AD"/>
    <w:rsid w:val="00382EB6"/>
    <w:rsid w:val="00383B1C"/>
    <w:rsid w:val="00384371"/>
    <w:rsid w:val="00385135"/>
    <w:rsid w:val="00385451"/>
    <w:rsid w:val="00385847"/>
    <w:rsid w:val="00385C17"/>
    <w:rsid w:val="00385E37"/>
    <w:rsid w:val="00385ED6"/>
    <w:rsid w:val="003871E7"/>
    <w:rsid w:val="00387740"/>
    <w:rsid w:val="003879D6"/>
    <w:rsid w:val="00390350"/>
    <w:rsid w:val="0039066C"/>
    <w:rsid w:val="00390E5D"/>
    <w:rsid w:val="00390FDF"/>
    <w:rsid w:val="00391006"/>
    <w:rsid w:val="003915DF"/>
    <w:rsid w:val="00391855"/>
    <w:rsid w:val="00391E80"/>
    <w:rsid w:val="00392097"/>
    <w:rsid w:val="00392FD5"/>
    <w:rsid w:val="003931AB"/>
    <w:rsid w:val="00393684"/>
    <w:rsid w:val="00394B53"/>
    <w:rsid w:val="00394F3F"/>
    <w:rsid w:val="003957E3"/>
    <w:rsid w:val="00395A95"/>
    <w:rsid w:val="0039606E"/>
    <w:rsid w:val="00396AD9"/>
    <w:rsid w:val="00397088"/>
    <w:rsid w:val="00397B09"/>
    <w:rsid w:val="00397E38"/>
    <w:rsid w:val="00397EE0"/>
    <w:rsid w:val="003A1555"/>
    <w:rsid w:val="003A1C31"/>
    <w:rsid w:val="003A1D4D"/>
    <w:rsid w:val="003A2999"/>
    <w:rsid w:val="003A4371"/>
    <w:rsid w:val="003A4669"/>
    <w:rsid w:val="003A4780"/>
    <w:rsid w:val="003A62A8"/>
    <w:rsid w:val="003A6352"/>
    <w:rsid w:val="003A6993"/>
    <w:rsid w:val="003A703D"/>
    <w:rsid w:val="003A710C"/>
    <w:rsid w:val="003A7A0A"/>
    <w:rsid w:val="003A7D86"/>
    <w:rsid w:val="003A7E77"/>
    <w:rsid w:val="003A7EA2"/>
    <w:rsid w:val="003A7FD6"/>
    <w:rsid w:val="003B0E43"/>
    <w:rsid w:val="003B1C1C"/>
    <w:rsid w:val="003B1D23"/>
    <w:rsid w:val="003B24BC"/>
    <w:rsid w:val="003B2E48"/>
    <w:rsid w:val="003B4252"/>
    <w:rsid w:val="003B49C4"/>
    <w:rsid w:val="003B4E82"/>
    <w:rsid w:val="003B5100"/>
    <w:rsid w:val="003B5B0C"/>
    <w:rsid w:val="003B5F72"/>
    <w:rsid w:val="003B6016"/>
    <w:rsid w:val="003B678C"/>
    <w:rsid w:val="003B7191"/>
    <w:rsid w:val="003B7987"/>
    <w:rsid w:val="003B79AF"/>
    <w:rsid w:val="003C0361"/>
    <w:rsid w:val="003C0D60"/>
    <w:rsid w:val="003C0E88"/>
    <w:rsid w:val="003C1365"/>
    <w:rsid w:val="003C1387"/>
    <w:rsid w:val="003C18F3"/>
    <w:rsid w:val="003C1DB7"/>
    <w:rsid w:val="003C220C"/>
    <w:rsid w:val="003C22FC"/>
    <w:rsid w:val="003C2B25"/>
    <w:rsid w:val="003C2F75"/>
    <w:rsid w:val="003C4898"/>
    <w:rsid w:val="003C6706"/>
    <w:rsid w:val="003C6E7A"/>
    <w:rsid w:val="003C732E"/>
    <w:rsid w:val="003C7B81"/>
    <w:rsid w:val="003D04BC"/>
    <w:rsid w:val="003D1BC7"/>
    <w:rsid w:val="003D1E6A"/>
    <w:rsid w:val="003D229F"/>
    <w:rsid w:val="003D273B"/>
    <w:rsid w:val="003D2BCF"/>
    <w:rsid w:val="003D2BD6"/>
    <w:rsid w:val="003D2ED7"/>
    <w:rsid w:val="003D3140"/>
    <w:rsid w:val="003D329E"/>
    <w:rsid w:val="003D3483"/>
    <w:rsid w:val="003D3660"/>
    <w:rsid w:val="003D3A81"/>
    <w:rsid w:val="003D3B07"/>
    <w:rsid w:val="003D5372"/>
    <w:rsid w:val="003D55F2"/>
    <w:rsid w:val="003D5739"/>
    <w:rsid w:val="003D59FC"/>
    <w:rsid w:val="003D5A1B"/>
    <w:rsid w:val="003D5ED1"/>
    <w:rsid w:val="003D68E4"/>
    <w:rsid w:val="003D6C16"/>
    <w:rsid w:val="003D6EA0"/>
    <w:rsid w:val="003D7838"/>
    <w:rsid w:val="003E0590"/>
    <w:rsid w:val="003E08AA"/>
    <w:rsid w:val="003E08AB"/>
    <w:rsid w:val="003E0D3E"/>
    <w:rsid w:val="003E10CD"/>
    <w:rsid w:val="003E1340"/>
    <w:rsid w:val="003E1AB4"/>
    <w:rsid w:val="003E2055"/>
    <w:rsid w:val="003E2B2F"/>
    <w:rsid w:val="003E2BF5"/>
    <w:rsid w:val="003E3272"/>
    <w:rsid w:val="003E34FF"/>
    <w:rsid w:val="003E3A56"/>
    <w:rsid w:val="003E3B44"/>
    <w:rsid w:val="003E41C4"/>
    <w:rsid w:val="003E489B"/>
    <w:rsid w:val="003E50B1"/>
    <w:rsid w:val="003E51FF"/>
    <w:rsid w:val="003E530B"/>
    <w:rsid w:val="003E53D1"/>
    <w:rsid w:val="003E5CF2"/>
    <w:rsid w:val="003E5F14"/>
    <w:rsid w:val="003E6057"/>
    <w:rsid w:val="003E60A1"/>
    <w:rsid w:val="003E655D"/>
    <w:rsid w:val="003E6565"/>
    <w:rsid w:val="003E66BB"/>
    <w:rsid w:val="003E67E6"/>
    <w:rsid w:val="003E6CE8"/>
    <w:rsid w:val="003E76E6"/>
    <w:rsid w:val="003E7794"/>
    <w:rsid w:val="003F1340"/>
    <w:rsid w:val="003F1B92"/>
    <w:rsid w:val="003F1E5A"/>
    <w:rsid w:val="003F264D"/>
    <w:rsid w:val="003F2871"/>
    <w:rsid w:val="003F330E"/>
    <w:rsid w:val="003F3373"/>
    <w:rsid w:val="003F41DF"/>
    <w:rsid w:val="003F59C9"/>
    <w:rsid w:val="003F5D42"/>
    <w:rsid w:val="003F779A"/>
    <w:rsid w:val="003F77D8"/>
    <w:rsid w:val="003F79DF"/>
    <w:rsid w:val="004000DF"/>
    <w:rsid w:val="004003F4"/>
    <w:rsid w:val="004017BC"/>
    <w:rsid w:val="00401AE0"/>
    <w:rsid w:val="004030DE"/>
    <w:rsid w:val="0040381B"/>
    <w:rsid w:val="00403B97"/>
    <w:rsid w:val="00403CA8"/>
    <w:rsid w:val="00403F3C"/>
    <w:rsid w:val="004051A3"/>
    <w:rsid w:val="00405315"/>
    <w:rsid w:val="00405AF9"/>
    <w:rsid w:val="004069F0"/>
    <w:rsid w:val="00406DAA"/>
    <w:rsid w:val="0040703E"/>
    <w:rsid w:val="00407748"/>
    <w:rsid w:val="00407F3B"/>
    <w:rsid w:val="00407FDE"/>
    <w:rsid w:val="00410558"/>
    <w:rsid w:val="004105ED"/>
    <w:rsid w:val="0041074E"/>
    <w:rsid w:val="00411567"/>
    <w:rsid w:val="004115BF"/>
    <w:rsid w:val="004119F1"/>
    <w:rsid w:val="00412DA1"/>
    <w:rsid w:val="004131DF"/>
    <w:rsid w:val="0041357D"/>
    <w:rsid w:val="0041366F"/>
    <w:rsid w:val="00413E7E"/>
    <w:rsid w:val="00414A5B"/>
    <w:rsid w:val="00414C11"/>
    <w:rsid w:val="0041515D"/>
    <w:rsid w:val="0041572B"/>
    <w:rsid w:val="00415AA3"/>
    <w:rsid w:val="00415D45"/>
    <w:rsid w:val="004164F3"/>
    <w:rsid w:val="00417567"/>
    <w:rsid w:val="004200B1"/>
    <w:rsid w:val="004206D2"/>
    <w:rsid w:val="00420C7C"/>
    <w:rsid w:val="00420F15"/>
    <w:rsid w:val="004221B8"/>
    <w:rsid w:val="00422AF0"/>
    <w:rsid w:val="00422FD5"/>
    <w:rsid w:val="00423214"/>
    <w:rsid w:val="0042326D"/>
    <w:rsid w:val="004234FD"/>
    <w:rsid w:val="004238F1"/>
    <w:rsid w:val="00423B3D"/>
    <w:rsid w:val="00423D85"/>
    <w:rsid w:val="00424C93"/>
    <w:rsid w:val="00425B28"/>
    <w:rsid w:val="0042655A"/>
    <w:rsid w:val="0042666C"/>
    <w:rsid w:val="00426C9F"/>
    <w:rsid w:val="00427AD4"/>
    <w:rsid w:val="00427D5D"/>
    <w:rsid w:val="00431186"/>
    <w:rsid w:val="0043151E"/>
    <w:rsid w:val="004327D7"/>
    <w:rsid w:val="00432D78"/>
    <w:rsid w:val="00433DD3"/>
    <w:rsid w:val="00433E45"/>
    <w:rsid w:val="00434091"/>
    <w:rsid w:val="00434C8B"/>
    <w:rsid w:val="00434EF1"/>
    <w:rsid w:val="00435302"/>
    <w:rsid w:val="0043580B"/>
    <w:rsid w:val="00437759"/>
    <w:rsid w:val="00437981"/>
    <w:rsid w:val="00440588"/>
    <w:rsid w:val="00440F7D"/>
    <w:rsid w:val="00441005"/>
    <w:rsid w:val="00441E85"/>
    <w:rsid w:val="0044239B"/>
    <w:rsid w:val="004433FE"/>
    <w:rsid w:val="00443836"/>
    <w:rsid w:val="00443903"/>
    <w:rsid w:val="0044414F"/>
    <w:rsid w:val="004442EC"/>
    <w:rsid w:val="0044458D"/>
    <w:rsid w:val="004447D0"/>
    <w:rsid w:val="00445575"/>
    <w:rsid w:val="00446591"/>
    <w:rsid w:val="0044660E"/>
    <w:rsid w:val="00446A7B"/>
    <w:rsid w:val="00446D0F"/>
    <w:rsid w:val="00447188"/>
    <w:rsid w:val="00447803"/>
    <w:rsid w:val="00447FC6"/>
    <w:rsid w:val="004501F1"/>
    <w:rsid w:val="00450355"/>
    <w:rsid w:val="004507FC"/>
    <w:rsid w:val="00450F46"/>
    <w:rsid w:val="00451407"/>
    <w:rsid w:val="0045145C"/>
    <w:rsid w:val="004516C5"/>
    <w:rsid w:val="0045240B"/>
    <w:rsid w:val="004528F6"/>
    <w:rsid w:val="00452B2E"/>
    <w:rsid w:val="00452F9B"/>
    <w:rsid w:val="00453005"/>
    <w:rsid w:val="0045307F"/>
    <w:rsid w:val="004531B3"/>
    <w:rsid w:val="004542A0"/>
    <w:rsid w:val="00454385"/>
    <w:rsid w:val="00454F1C"/>
    <w:rsid w:val="00455556"/>
    <w:rsid w:val="00455AEB"/>
    <w:rsid w:val="00455E8A"/>
    <w:rsid w:val="00456009"/>
    <w:rsid w:val="00456258"/>
    <w:rsid w:val="004565EC"/>
    <w:rsid w:val="0045678D"/>
    <w:rsid w:val="00457535"/>
    <w:rsid w:val="004601A7"/>
    <w:rsid w:val="00461242"/>
    <w:rsid w:val="00461971"/>
    <w:rsid w:val="004619E4"/>
    <w:rsid w:val="00461AFD"/>
    <w:rsid w:val="00461CF2"/>
    <w:rsid w:val="00462391"/>
    <w:rsid w:val="0046263C"/>
    <w:rsid w:val="00462777"/>
    <w:rsid w:val="00462C7B"/>
    <w:rsid w:val="00462CED"/>
    <w:rsid w:val="00462F91"/>
    <w:rsid w:val="00463624"/>
    <w:rsid w:val="00463717"/>
    <w:rsid w:val="00463826"/>
    <w:rsid w:val="00465ADB"/>
    <w:rsid w:val="0046674E"/>
    <w:rsid w:val="004677A0"/>
    <w:rsid w:val="00467A5B"/>
    <w:rsid w:val="00467E8F"/>
    <w:rsid w:val="004702D1"/>
    <w:rsid w:val="00470425"/>
    <w:rsid w:val="00470F04"/>
    <w:rsid w:val="00471341"/>
    <w:rsid w:val="0047147C"/>
    <w:rsid w:val="0047175F"/>
    <w:rsid w:val="004718E8"/>
    <w:rsid w:val="00472993"/>
    <w:rsid w:val="00473836"/>
    <w:rsid w:val="00473A41"/>
    <w:rsid w:val="00474744"/>
    <w:rsid w:val="00474ABC"/>
    <w:rsid w:val="00474CFB"/>
    <w:rsid w:val="00474EEE"/>
    <w:rsid w:val="00474F53"/>
    <w:rsid w:val="0047527A"/>
    <w:rsid w:val="00475D36"/>
    <w:rsid w:val="004762F2"/>
    <w:rsid w:val="004768CE"/>
    <w:rsid w:val="004768DD"/>
    <w:rsid w:val="0047715E"/>
    <w:rsid w:val="00477523"/>
    <w:rsid w:val="004776B1"/>
    <w:rsid w:val="00480A35"/>
    <w:rsid w:val="00480D7E"/>
    <w:rsid w:val="00480E29"/>
    <w:rsid w:val="00481053"/>
    <w:rsid w:val="00481085"/>
    <w:rsid w:val="004811E6"/>
    <w:rsid w:val="00481681"/>
    <w:rsid w:val="004817ED"/>
    <w:rsid w:val="00481879"/>
    <w:rsid w:val="00482890"/>
    <w:rsid w:val="00483264"/>
    <w:rsid w:val="004837F5"/>
    <w:rsid w:val="00484CA2"/>
    <w:rsid w:val="00484D96"/>
    <w:rsid w:val="00485B11"/>
    <w:rsid w:val="00486041"/>
    <w:rsid w:val="004862A0"/>
    <w:rsid w:val="00486842"/>
    <w:rsid w:val="00486981"/>
    <w:rsid w:val="00487433"/>
    <w:rsid w:val="00487762"/>
    <w:rsid w:val="00487A59"/>
    <w:rsid w:val="00487FB2"/>
    <w:rsid w:val="00490D4E"/>
    <w:rsid w:val="00491022"/>
    <w:rsid w:val="004914B5"/>
    <w:rsid w:val="00491A8E"/>
    <w:rsid w:val="00492250"/>
    <w:rsid w:val="004926D8"/>
    <w:rsid w:val="00492947"/>
    <w:rsid w:val="00492B50"/>
    <w:rsid w:val="004931BC"/>
    <w:rsid w:val="00493294"/>
    <w:rsid w:val="0049378B"/>
    <w:rsid w:val="00494CE7"/>
    <w:rsid w:val="00494D88"/>
    <w:rsid w:val="00495091"/>
    <w:rsid w:val="004955C6"/>
    <w:rsid w:val="004959B6"/>
    <w:rsid w:val="00495DE4"/>
    <w:rsid w:val="0049645F"/>
    <w:rsid w:val="00496CF2"/>
    <w:rsid w:val="00496F32"/>
    <w:rsid w:val="00497403"/>
    <w:rsid w:val="0049794C"/>
    <w:rsid w:val="004A0426"/>
    <w:rsid w:val="004A04E8"/>
    <w:rsid w:val="004A0E94"/>
    <w:rsid w:val="004A26F7"/>
    <w:rsid w:val="004A287A"/>
    <w:rsid w:val="004A2A95"/>
    <w:rsid w:val="004A2BE3"/>
    <w:rsid w:val="004A2BEB"/>
    <w:rsid w:val="004A3860"/>
    <w:rsid w:val="004A3E06"/>
    <w:rsid w:val="004A3E35"/>
    <w:rsid w:val="004A4576"/>
    <w:rsid w:val="004A5164"/>
    <w:rsid w:val="004A5396"/>
    <w:rsid w:val="004A56FF"/>
    <w:rsid w:val="004A5B89"/>
    <w:rsid w:val="004A61CB"/>
    <w:rsid w:val="004A62EB"/>
    <w:rsid w:val="004A691A"/>
    <w:rsid w:val="004A6A0D"/>
    <w:rsid w:val="004A6B0F"/>
    <w:rsid w:val="004A6F6D"/>
    <w:rsid w:val="004A727E"/>
    <w:rsid w:val="004B04CE"/>
    <w:rsid w:val="004B0891"/>
    <w:rsid w:val="004B0ABF"/>
    <w:rsid w:val="004B1C27"/>
    <w:rsid w:val="004B344B"/>
    <w:rsid w:val="004B3463"/>
    <w:rsid w:val="004B3B99"/>
    <w:rsid w:val="004B490F"/>
    <w:rsid w:val="004B5ED6"/>
    <w:rsid w:val="004B6055"/>
    <w:rsid w:val="004B6314"/>
    <w:rsid w:val="004B6349"/>
    <w:rsid w:val="004B6F00"/>
    <w:rsid w:val="004B7156"/>
    <w:rsid w:val="004B7702"/>
    <w:rsid w:val="004C0BD8"/>
    <w:rsid w:val="004C104E"/>
    <w:rsid w:val="004C1254"/>
    <w:rsid w:val="004C135D"/>
    <w:rsid w:val="004C1629"/>
    <w:rsid w:val="004C2308"/>
    <w:rsid w:val="004C2C56"/>
    <w:rsid w:val="004C2D4A"/>
    <w:rsid w:val="004C2DCD"/>
    <w:rsid w:val="004C2FDE"/>
    <w:rsid w:val="004C3534"/>
    <w:rsid w:val="004C3D42"/>
    <w:rsid w:val="004C41AD"/>
    <w:rsid w:val="004C442C"/>
    <w:rsid w:val="004C4D31"/>
    <w:rsid w:val="004C5A03"/>
    <w:rsid w:val="004C5AF6"/>
    <w:rsid w:val="004C6254"/>
    <w:rsid w:val="004C674F"/>
    <w:rsid w:val="004C6F6B"/>
    <w:rsid w:val="004C7C64"/>
    <w:rsid w:val="004D0730"/>
    <w:rsid w:val="004D07A1"/>
    <w:rsid w:val="004D0C12"/>
    <w:rsid w:val="004D0E3B"/>
    <w:rsid w:val="004D10D8"/>
    <w:rsid w:val="004D150F"/>
    <w:rsid w:val="004D1B98"/>
    <w:rsid w:val="004D26B3"/>
    <w:rsid w:val="004D35E8"/>
    <w:rsid w:val="004D3B8B"/>
    <w:rsid w:val="004D3E29"/>
    <w:rsid w:val="004D42BF"/>
    <w:rsid w:val="004D4795"/>
    <w:rsid w:val="004D4C3E"/>
    <w:rsid w:val="004D4E93"/>
    <w:rsid w:val="004D52C9"/>
    <w:rsid w:val="004D53A1"/>
    <w:rsid w:val="004D5A71"/>
    <w:rsid w:val="004D6266"/>
    <w:rsid w:val="004D66D5"/>
    <w:rsid w:val="004D680D"/>
    <w:rsid w:val="004D6A65"/>
    <w:rsid w:val="004D6ADA"/>
    <w:rsid w:val="004D6EB4"/>
    <w:rsid w:val="004D73CC"/>
    <w:rsid w:val="004D775E"/>
    <w:rsid w:val="004D7B68"/>
    <w:rsid w:val="004E09CA"/>
    <w:rsid w:val="004E16C1"/>
    <w:rsid w:val="004E16C6"/>
    <w:rsid w:val="004E16F9"/>
    <w:rsid w:val="004E1A75"/>
    <w:rsid w:val="004E2166"/>
    <w:rsid w:val="004E2F7C"/>
    <w:rsid w:val="004E37F6"/>
    <w:rsid w:val="004E3AD8"/>
    <w:rsid w:val="004E3C42"/>
    <w:rsid w:val="004E3C7C"/>
    <w:rsid w:val="004E5354"/>
    <w:rsid w:val="004E5C0C"/>
    <w:rsid w:val="004E5FAE"/>
    <w:rsid w:val="004E648B"/>
    <w:rsid w:val="004E65AB"/>
    <w:rsid w:val="004E6694"/>
    <w:rsid w:val="004E6A59"/>
    <w:rsid w:val="004E6B29"/>
    <w:rsid w:val="004E75D6"/>
    <w:rsid w:val="004E770F"/>
    <w:rsid w:val="004E7E37"/>
    <w:rsid w:val="004F0E4D"/>
    <w:rsid w:val="004F0F34"/>
    <w:rsid w:val="004F14A0"/>
    <w:rsid w:val="004F154E"/>
    <w:rsid w:val="004F1881"/>
    <w:rsid w:val="004F37A7"/>
    <w:rsid w:val="004F4118"/>
    <w:rsid w:val="004F41B8"/>
    <w:rsid w:val="004F4520"/>
    <w:rsid w:val="004F4864"/>
    <w:rsid w:val="004F4925"/>
    <w:rsid w:val="004F53D1"/>
    <w:rsid w:val="004F5574"/>
    <w:rsid w:val="004F5C88"/>
    <w:rsid w:val="004F6136"/>
    <w:rsid w:val="004F640D"/>
    <w:rsid w:val="004F6620"/>
    <w:rsid w:val="004F6A97"/>
    <w:rsid w:val="004F6DDA"/>
    <w:rsid w:val="004F73FB"/>
    <w:rsid w:val="004F76BB"/>
    <w:rsid w:val="004F779A"/>
    <w:rsid w:val="004F7FD0"/>
    <w:rsid w:val="0050031F"/>
    <w:rsid w:val="005009A8"/>
    <w:rsid w:val="00500E96"/>
    <w:rsid w:val="005016C3"/>
    <w:rsid w:val="0050172E"/>
    <w:rsid w:val="00501B1C"/>
    <w:rsid w:val="00501EB5"/>
    <w:rsid w:val="00502C4A"/>
    <w:rsid w:val="005030AC"/>
    <w:rsid w:val="005040B7"/>
    <w:rsid w:val="0050452A"/>
    <w:rsid w:val="0050453D"/>
    <w:rsid w:val="005046F2"/>
    <w:rsid w:val="00504BF0"/>
    <w:rsid w:val="00504F99"/>
    <w:rsid w:val="00505BF2"/>
    <w:rsid w:val="00505CE3"/>
    <w:rsid w:val="00510C97"/>
    <w:rsid w:val="005130CF"/>
    <w:rsid w:val="0051387A"/>
    <w:rsid w:val="00513F0C"/>
    <w:rsid w:val="0051488D"/>
    <w:rsid w:val="00514A9E"/>
    <w:rsid w:val="00514C49"/>
    <w:rsid w:val="00514DE8"/>
    <w:rsid w:val="00514FA7"/>
    <w:rsid w:val="00515176"/>
    <w:rsid w:val="005152E1"/>
    <w:rsid w:val="0051573A"/>
    <w:rsid w:val="005158BE"/>
    <w:rsid w:val="00515C73"/>
    <w:rsid w:val="00516870"/>
    <w:rsid w:val="00517185"/>
    <w:rsid w:val="005171F9"/>
    <w:rsid w:val="005179D1"/>
    <w:rsid w:val="0052028E"/>
    <w:rsid w:val="00520600"/>
    <w:rsid w:val="005207A3"/>
    <w:rsid w:val="00520C21"/>
    <w:rsid w:val="00520DEF"/>
    <w:rsid w:val="00521392"/>
    <w:rsid w:val="00523256"/>
    <w:rsid w:val="00524207"/>
    <w:rsid w:val="00524F14"/>
    <w:rsid w:val="00525367"/>
    <w:rsid w:val="0052563D"/>
    <w:rsid w:val="005261D4"/>
    <w:rsid w:val="005266CA"/>
    <w:rsid w:val="005268E9"/>
    <w:rsid w:val="00527109"/>
    <w:rsid w:val="005274E4"/>
    <w:rsid w:val="00527C6B"/>
    <w:rsid w:val="005309A4"/>
    <w:rsid w:val="00530BC2"/>
    <w:rsid w:val="00531BFE"/>
    <w:rsid w:val="00531F29"/>
    <w:rsid w:val="00532569"/>
    <w:rsid w:val="00532663"/>
    <w:rsid w:val="00533C02"/>
    <w:rsid w:val="00533DED"/>
    <w:rsid w:val="00533FE1"/>
    <w:rsid w:val="00535BB5"/>
    <w:rsid w:val="00535FB5"/>
    <w:rsid w:val="005361AD"/>
    <w:rsid w:val="00537140"/>
    <w:rsid w:val="00537D7F"/>
    <w:rsid w:val="00537ED8"/>
    <w:rsid w:val="00540B31"/>
    <w:rsid w:val="00540DDE"/>
    <w:rsid w:val="00542043"/>
    <w:rsid w:val="00542197"/>
    <w:rsid w:val="005422D2"/>
    <w:rsid w:val="00542C4C"/>
    <w:rsid w:val="0054301E"/>
    <w:rsid w:val="005430F9"/>
    <w:rsid w:val="0054371C"/>
    <w:rsid w:val="005439B2"/>
    <w:rsid w:val="00544683"/>
    <w:rsid w:val="005448D4"/>
    <w:rsid w:val="00545D7F"/>
    <w:rsid w:val="005462F9"/>
    <w:rsid w:val="00546E16"/>
    <w:rsid w:val="005476D8"/>
    <w:rsid w:val="00547A3E"/>
    <w:rsid w:val="005502A9"/>
    <w:rsid w:val="005503B1"/>
    <w:rsid w:val="005504E0"/>
    <w:rsid w:val="005506CD"/>
    <w:rsid w:val="00550D0C"/>
    <w:rsid w:val="00551121"/>
    <w:rsid w:val="00551AB9"/>
    <w:rsid w:val="00551B4F"/>
    <w:rsid w:val="0055205E"/>
    <w:rsid w:val="00552D78"/>
    <w:rsid w:val="005532C9"/>
    <w:rsid w:val="005535BA"/>
    <w:rsid w:val="00553762"/>
    <w:rsid w:val="00553D9D"/>
    <w:rsid w:val="00553E5D"/>
    <w:rsid w:val="00553EDD"/>
    <w:rsid w:val="00553FA4"/>
    <w:rsid w:val="00554148"/>
    <w:rsid w:val="005541E0"/>
    <w:rsid w:val="005543AC"/>
    <w:rsid w:val="005543D3"/>
    <w:rsid w:val="0055474E"/>
    <w:rsid w:val="00554E64"/>
    <w:rsid w:val="0055507B"/>
    <w:rsid w:val="005557A1"/>
    <w:rsid w:val="00556154"/>
    <w:rsid w:val="005561E0"/>
    <w:rsid w:val="00556218"/>
    <w:rsid w:val="00556647"/>
    <w:rsid w:val="005569B2"/>
    <w:rsid w:val="00556E54"/>
    <w:rsid w:val="0055776E"/>
    <w:rsid w:val="005579D9"/>
    <w:rsid w:val="005604B0"/>
    <w:rsid w:val="00560BF1"/>
    <w:rsid w:val="005610E8"/>
    <w:rsid w:val="0056113C"/>
    <w:rsid w:val="005625AB"/>
    <w:rsid w:val="005625E8"/>
    <w:rsid w:val="005628EB"/>
    <w:rsid w:val="005629C7"/>
    <w:rsid w:val="00562A1B"/>
    <w:rsid w:val="00562BCD"/>
    <w:rsid w:val="00562F34"/>
    <w:rsid w:val="00563E9F"/>
    <w:rsid w:val="00564414"/>
    <w:rsid w:val="0056465F"/>
    <w:rsid w:val="00565378"/>
    <w:rsid w:val="00565389"/>
    <w:rsid w:val="00565C46"/>
    <w:rsid w:val="00566005"/>
    <w:rsid w:val="0056616C"/>
    <w:rsid w:val="0056620D"/>
    <w:rsid w:val="00566CCE"/>
    <w:rsid w:val="00566D0B"/>
    <w:rsid w:val="005675D4"/>
    <w:rsid w:val="00567A54"/>
    <w:rsid w:val="00567B60"/>
    <w:rsid w:val="005702C4"/>
    <w:rsid w:val="005708C9"/>
    <w:rsid w:val="005713E4"/>
    <w:rsid w:val="005714ED"/>
    <w:rsid w:val="005718CE"/>
    <w:rsid w:val="005719CA"/>
    <w:rsid w:val="00571DE3"/>
    <w:rsid w:val="00571FE5"/>
    <w:rsid w:val="005720FA"/>
    <w:rsid w:val="00572226"/>
    <w:rsid w:val="0057241E"/>
    <w:rsid w:val="00572982"/>
    <w:rsid w:val="00573F6E"/>
    <w:rsid w:val="00574217"/>
    <w:rsid w:val="00574C71"/>
    <w:rsid w:val="00574CF9"/>
    <w:rsid w:val="00574D4E"/>
    <w:rsid w:val="00576091"/>
    <w:rsid w:val="005765E9"/>
    <w:rsid w:val="00576645"/>
    <w:rsid w:val="0057694A"/>
    <w:rsid w:val="005769D8"/>
    <w:rsid w:val="00576E43"/>
    <w:rsid w:val="0057763C"/>
    <w:rsid w:val="00577B3E"/>
    <w:rsid w:val="005803F5"/>
    <w:rsid w:val="005807EC"/>
    <w:rsid w:val="00580912"/>
    <w:rsid w:val="00580ED8"/>
    <w:rsid w:val="005813A4"/>
    <w:rsid w:val="0058216C"/>
    <w:rsid w:val="00582424"/>
    <w:rsid w:val="00582712"/>
    <w:rsid w:val="00582814"/>
    <w:rsid w:val="00582949"/>
    <w:rsid w:val="00582B7C"/>
    <w:rsid w:val="00583A79"/>
    <w:rsid w:val="005847DD"/>
    <w:rsid w:val="00584A9B"/>
    <w:rsid w:val="005853C7"/>
    <w:rsid w:val="00585561"/>
    <w:rsid w:val="005859DF"/>
    <w:rsid w:val="00586790"/>
    <w:rsid w:val="00586F4B"/>
    <w:rsid w:val="0059090C"/>
    <w:rsid w:val="00590E4A"/>
    <w:rsid w:val="0059128E"/>
    <w:rsid w:val="005917FC"/>
    <w:rsid w:val="00591D18"/>
    <w:rsid w:val="00591EBD"/>
    <w:rsid w:val="005931A0"/>
    <w:rsid w:val="00593A74"/>
    <w:rsid w:val="005942F9"/>
    <w:rsid w:val="00594762"/>
    <w:rsid w:val="0059490A"/>
    <w:rsid w:val="00594F92"/>
    <w:rsid w:val="00595B37"/>
    <w:rsid w:val="00595C32"/>
    <w:rsid w:val="00595D36"/>
    <w:rsid w:val="00597575"/>
    <w:rsid w:val="00597FCE"/>
    <w:rsid w:val="005A014A"/>
    <w:rsid w:val="005A0979"/>
    <w:rsid w:val="005A0FDE"/>
    <w:rsid w:val="005A118B"/>
    <w:rsid w:val="005A18D0"/>
    <w:rsid w:val="005A1A82"/>
    <w:rsid w:val="005A211D"/>
    <w:rsid w:val="005A28F8"/>
    <w:rsid w:val="005A2A34"/>
    <w:rsid w:val="005A3234"/>
    <w:rsid w:val="005A4978"/>
    <w:rsid w:val="005A5609"/>
    <w:rsid w:val="005A5C11"/>
    <w:rsid w:val="005A5E1C"/>
    <w:rsid w:val="005A5E32"/>
    <w:rsid w:val="005A6375"/>
    <w:rsid w:val="005A6624"/>
    <w:rsid w:val="005A6CD9"/>
    <w:rsid w:val="005A6FD4"/>
    <w:rsid w:val="005A7083"/>
    <w:rsid w:val="005A748A"/>
    <w:rsid w:val="005A754C"/>
    <w:rsid w:val="005A78F6"/>
    <w:rsid w:val="005A7A3D"/>
    <w:rsid w:val="005A7B49"/>
    <w:rsid w:val="005B0387"/>
    <w:rsid w:val="005B06DB"/>
    <w:rsid w:val="005B0B5B"/>
    <w:rsid w:val="005B0D80"/>
    <w:rsid w:val="005B11FF"/>
    <w:rsid w:val="005B183E"/>
    <w:rsid w:val="005B1B6B"/>
    <w:rsid w:val="005B1E7A"/>
    <w:rsid w:val="005B2261"/>
    <w:rsid w:val="005B2ED2"/>
    <w:rsid w:val="005B2FFE"/>
    <w:rsid w:val="005B3469"/>
    <w:rsid w:val="005B34A2"/>
    <w:rsid w:val="005B3F73"/>
    <w:rsid w:val="005B49A4"/>
    <w:rsid w:val="005B4E38"/>
    <w:rsid w:val="005B4F13"/>
    <w:rsid w:val="005B4F62"/>
    <w:rsid w:val="005B5884"/>
    <w:rsid w:val="005B59CD"/>
    <w:rsid w:val="005B5BDF"/>
    <w:rsid w:val="005B68B8"/>
    <w:rsid w:val="005B6D3C"/>
    <w:rsid w:val="005B6F2A"/>
    <w:rsid w:val="005B713E"/>
    <w:rsid w:val="005B7609"/>
    <w:rsid w:val="005B7EC2"/>
    <w:rsid w:val="005C03EA"/>
    <w:rsid w:val="005C0C99"/>
    <w:rsid w:val="005C12D3"/>
    <w:rsid w:val="005C1652"/>
    <w:rsid w:val="005C1ADB"/>
    <w:rsid w:val="005C22D8"/>
    <w:rsid w:val="005C24A3"/>
    <w:rsid w:val="005C2746"/>
    <w:rsid w:val="005C28CE"/>
    <w:rsid w:val="005C292F"/>
    <w:rsid w:val="005C2BFE"/>
    <w:rsid w:val="005C2C72"/>
    <w:rsid w:val="005C31FE"/>
    <w:rsid w:val="005C36C6"/>
    <w:rsid w:val="005C3AEA"/>
    <w:rsid w:val="005C3D49"/>
    <w:rsid w:val="005C4546"/>
    <w:rsid w:val="005C48D6"/>
    <w:rsid w:val="005C54A5"/>
    <w:rsid w:val="005C5742"/>
    <w:rsid w:val="005C6394"/>
    <w:rsid w:val="005C671F"/>
    <w:rsid w:val="005C7DEA"/>
    <w:rsid w:val="005D0894"/>
    <w:rsid w:val="005D2579"/>
    <w:rsid w:val="005D299B"/>
    <w:rsid w:val="005D2EA4"/>
    <w:rsid w:val="005D3958"/>
    <w:rsid w:val="005D3F2E"/>
    <w:rsid w:val="005D43F1"/>
    <w:rsid w:val="005D454E"/>
    <w:rsid w:val="005D48FC"/>
    <w:rsid w:val="005D4C01"/>
    <w:rsid w:val="005D4D3F"/>
    <w:rsid w:val="005D4DBD"/>
    <w:rsid w:val="005D4E04"/>
    <w:rsid w:val="005D5699"/>
    <w:rsid w:val="005D5C04"/>
    <w:rsid w:val="005D60CB"/>
    <w:rsid w:val="005D68A6"/>
    <w:rsid w:val="005D6E7F"/>
    <w:rsid w:val="005D7160"/>
    <w:rsid w:val="005D77CE"/>
    <w:rsid w:val="005E0895"/>
    <w:rsid w:val="005E0BAB"/>
    <w:rsid w:val="005E0C90"/>
    <w:rsid w:val="005E145D"/>
    <w:rsid w:val="005E1795"/>
    <w:rsid w:val="005E18EC"/>
    <w:rsid w:val="005E1BFA"/>
    <w:rsid w:val="005E1E9F"/>
    <w:rsid w:val="005E2136"/>
    <w:rsid w:val="005E2540"/>
    <w:rsid w:val="005E2E6E"/>
    <w:rsid w:val="005E2EDD"/>
    <w:rsid w:val="005E3189"/>
    <w:rsid w:val="005E35DB"/>
    <w:rsid w:val="005E3CCD"/>
    <w:rsid w:val="005E3E8E"/>
    <w:rsid w:val="005E42B7"/>
    <w:rsid w:val="005E4FA0"/>
    <w:rsid w:val="005E5045"/>
    <w:rsid w:val="005E531F"/>
    <w:rsid w:val="005E5334"/>
    <w:rsid w:val="005E59D4"/>
    <w:rsid w:val="005E615A"/>
    <w:rsid w:val="005E6C36"/>
    <w:rsid w:val="005E6D77"/>
    <w:rsid w:val="005F07CA"/>
    <w:rsid w:val="005F1FE0"/>
    <w:rsid w:val="005F2173"/>
    <w:rsid w:val="005F242E"/>
    <w:rsid w:val="005F25B0"/>
    <w:rsid w:val="005F29DF"/>
    <w:rsid w:val="005F3196"/>
    <w:rsid w:val="005F339B"/>
    <w:rsid w:val="005F35F4"/>
    <w:rsid w:val="005F384F"/>
    <w:rsid w:val="005F3FDB"/>
    <w:rsid w:val="005F4299"/>
    <w:rsid w:val="005F4991"/>
    <w:rsid w:val="005F4FF0"/>
    <w:rsid w:val="005F5597"/>
    <w:rsid w:val="005F6DCF"/>
    <w:rsid w:val="005F7443"/>
    <w:rsid w:val="005F74CB"/>
    <w:rsid w:val="005F7785"/>
    <w:rsid w:val="005F79CF"/>
    <w:rsid w:val="0060039E"/>
    <w:rsid w:val="00600464"/>
    <w:rsid w:val="00600624"/>
    <w:rsid w:val="00602475"/>
    <w:rsid w:val="006027D5"/>
    <w:rsid w:val="006032E0"/>
    <w:rsid w:val="00603A3F"/>
    <w:rsid w:val="00603F0C"/>
    <w:rsid w:val="0060448B"/>
    <w:rsid w:val="00604625"/>
    <w:rsid w:val="0060477A"/>
    <w:rsid w:val="00604FC0"/>
    <w:rsid w:val="00605E7B"/>
    <w:rsid w:val="006065B9"/>
    <w:rsid w:val="00606BC3"/>
    <w:rsid w:val="00607860"/>
    <w:rsid w:val="00607916"/>
    <w:rsid w:val="00607C94"/>
    <w:rsid w:val="00607DC9"/>
    <w:rsid w:val="00607E1A"/>
    <w:rsid w:val="00610675"/>
    <w:rsid w:val="006118FC"/>
    <w:rsid w:val="00611B14"/>
    <w:rsid w:val="00611F39"/>
    <w:rsid w:val="00612140"/>
    <w:rsid w:val="0061226D"/>
    <w:rsid w:val="00612386"/>
    <w:rsid w:val="0061305D"/>
    <w:rsid w:val="00613541"/>
    <w:rsid w:val="00614B16"/>
    <w:rsid w:val="00614EF3"/>
    <w:rsid w:val="00615351"/>
    <w:rsid w:val="00615849"/>
    <w:rsid w:val="006166E4"/>
    <w:rsid w:val="00616A17"/>
    <w:rsid w:val="0061719C"/>
    <w:rsid w:val="00617458"/>
    <w:rsid w:val="006178BA"/>
    <w:rsid w:val="00617A3A"/>
    <w:rsid w:val="006206B8"/>
    <w:rsid w:val="00621004"/>
    <w:rsid w:val="00621745"/>
    <w:rsid w:val="00621788"/>
    <w:rsid w:val="00622854"/>
    <w:rsid w:val="00622CE8"/>
    <w:rsid w:val="00622F51"/>
    <w:rsid w:val="0062384E"/>
    <w:rsid w:val="00623A55"/>
    <w:rsid w:val="00623B92"/>
    <w:rsid w:val="00623E53"/>
    <w:rsid w:val="006245E3"/>
    <w:rsid w:val="006274CC"/>
    <w:rsid w:val="00627CA0"/>
    <w:rsid w:val="00630A84"/>
    <w:rsid w:val="00630AD9"/>
    <w:rsid w:val="0063180B"/>
    <w:rsid w:val="00631A46"/>
    <w:rsid w:val="0063205A"/>
    <w:rsid w:val="00633342"/>
    <w:rsid w:val="00633743"/>
    <w:rsid w:val="006350F8"/>
    <w:rsid w:val="0063514D"/>
    <w:rsid w:val="00635A4B"/>
    <w:rsid w:val="00635ACA"/>
    <w:rsid w:val="00635C43"/>
    <w:rsid w:val="0063626B"/>
    <w:rsid w:val="006363F5"/>
    <w:rsid w:val="0063676F"/>
    <w:rsid w:val="00636B63"/>
    <w:rsid w:val="00636B7F"/>
    <w:rsid w:val="00637189"/>
    <w:rsid w:val="006373C5"/>
    <w:rsid w:val="00640C00"/>
    <w:rsid w:val="0064105E"/>
    <w:rsid w:val="00641881"/>
    <w:rsid w:val="00642CB8"/>
    <w:rsid w:val="00642EE5"/>
    <w:rsid w:val="006438D6"/>
    <w:rsid w:val="0064411F"/>
    <w:rsid w:val="0064491E"/>
    <w:rsid w:val="00644E77"/>
    <w:rsid w:val="00644EEE"/>
    <w:rsid w:val="00645151"/>
    <w:rsid w:val="00645321"/>
    <w:rsid w:val="006457D7"/>
    <w:rsid w:val="00645EFA"/>
    <w:rsid w:val="006461A0"/>
    <w:rsid w:val="00646513"/>
    <w:rsid w:val="006466F3"/>
    <w:rsid w:val="00646ADB"/>
    <w:rsid w:val="00647543"/>
    <w:rsid w:val="00647847"/>
    <w:rsid w:val="0065083E"/>
    <w:rsid w:val="00650A33"/>
    <w:rsid w:val="0065105A"/>
    <w:rsid w:val="0065155E"/>
    <w:rsid w:val="006516D4"/>
    <w:rsid w:val="00652564"/>
    <w:rsid w:val="00653FE8"/>
    <w:rsid w:val="00654710"/>
    <w:rsid w:val="0065497E"/>
    <w:rsid w:val="006563D2"/>
    <w:rsid w:val="00656847"/>
    <w:rsid w:val="00656D61"/>
    <w:rsid w:val="0065703D"/>
    <w:rsid w:val="006572D2"/>
    <w:rsid w:val="006602B3"/>
    <w:rsid w:val="00660763"/>
    <w:rsid w:val="006614AF"/>
    <w:rsid w:val="0066176A"/>
    <w:rsid w:val="0066209B"/>
    <w:rsid w:val="006620DF"/>
    <w:rsid w:val="00662225"/>
    <w:rsid w:val="006622E5"/>
    <w:rsid w:val="0066230D"/>
    <w:rsid w:val="00662576"/>
    <w:rsid w:val="006629A6"/>
    <w:rsid w:val="006629DB"/>
    <w:rsid w:val="00663BA9"/>
    <w:rsid w:val="00664F96"/>
    <w:rsid w:val="00665272"/>
    <w:rsid w:val="006654A6"/>
    <w:rsid w:val="00665B4C"/>
    <w:rsid w:val="006662FA"/>
    <w:rsid w:val="0066635A"/>
    <w:rsid w:val="006664D8"/>
    <w:rsid w:val="0066673D"/>
    <w:rsid w:val="006667A6"/>
    <w:rsid w:val="00666D63"/>
    <w:rsid w:val="00666F2F"/>
    <w:rsid w:val="00667032"/>
    <w:rsid w:val="00667DFE"/>
    <w:rsid w:val="00670DEE"/>
    <w:rsid w:val="00671207"/>
    <w:rsid w:val="00671A0A"/>
    <w:rsid w:val="0067208D"/>
    <w:rsid w:val="00672216"/>
    <w:rsid w:val="00672F61"/>
    <w:rsid w:val="00673DDC"/>
    <w:rsid w:val="00673F03"/>
    <w:rsid w:val="0067404C"/>
    <w:rsid w:val="00674069"/>
    <w:rsid w:val="006741F8"/>
    <w:rsid w:val="00674CBE"/>
    <w:rsid w:val="006756B3"/>
    <w:rsid w:val="00675BD3"/>
    <w:rsid w:val="006761B1"/>
    <w:rsid w:val="00676A99"/>
    <w:rsid w:val="00676EFD"/>
    <w:rsid w:val="00680354"/>
    <w:rsid w:val="0068053D"/>
    <w:rsid w:val="00681186"/>
    <w:rsid w:val="00681AAB"/>
    <w:rsid w:val="00681CDA"/>
    <w:rsid w:val="00681F91"/>
    <w:rsid w:val="0068260E"/>
    <w:rsid w:val="00684824"/>
    <w:rsid w:val="00684B84"/>
    <w:rsid w:val="00684B9A"/>
    <w:rsid w:val="00684EE8"/>
    <w:rsid w:val="006857AA"/>
    <w:rsid w:val="006861D7"/>
    <w:rsid w:val="006904AA"/>
    <w:rsid w:val="006915C6"/>
    <w:rsid w:val="00691B75"/>
    <w:rsid w:val="00691FAA"/>
    <w:rsid w:val="006925A5"/>
    <w:rsid w:val="00692C67"/>
    <w:rsid w:val="0069323D"/>
    <w:rsid w:val="00694691"/>
    <w:rsid w:val="00694FD1"/>
    <w:rsid w:val="0069524C"/>
    <w:rsid w:val="006962B8"/>
    <w:rsid w:val="006963EF"/>
    <w:rsid w:val="006963FA"/>
    <w:rsid w:val="00696F82"/>
    <w:rsid w:val="00697141"/>
    <w:rsid w:val="00697669"/>
    <w:rsid w:val="00697975"/>
    <w:rsid w:val="006979B1"/>
    <w:rsid w:val="00697AEA"/>
    <w:rsid w:val="00697C7F"/>
    <w:rsid w:val="006A0A83"/>
    <w:rsid w:val="006A0D3A"/>
    <w:rsid w:val="006A1FC1"/>
    <w:rsid w:val="006A2489"/>
    <w:rsid w:val="006A2BB8"/>
    <w:rsid w:val="006A3ECB"/>
    <w:rsid w:val="006A432D"/>
    <w:rsid w:val="006A452A"/>
    <w:rsid w:val="006A4534"/>
    <w:rsid w:val="006A4BAA"/>
    <w:rsid w:val="006A4C55"/>
    <w:rsid w:val="006A639B"/>
    <w:rsid w:val="006A6BB1"/>
    <w:rsid w:val="006B04D2"/>
    <w:rsid w:val="006B0A47"/>
    <w:rsid w:val="006B243C"/>
    <w:rsid w:val="006B3C4E"/>
    <w:rsid w:val="006B3C81"/>
    <w:rsid w:val="006B4873"/>
    <w:rsid w:val="006B4D7E"/>
    <w:rsid w:val="006B4DE2"/>
    <w:rsid w:val="006B5133"/>
    <w:rsid w:val="006B5457"/>
    <w:rsid w:val="006B59BE"/>
    <w:rsid w:val="006B5E39"/>
    <w:rsid w:val="006B5EF2"/>
    <w:rsid w:val="006B6096"/>
    <w:rsid w:val="006B62AC"/>
    <w:rsid w:val="006B670E"/>
    <w:rsid w:val="006B67AE"/>
    <w:rsid w:val="006B71C6"/>
    <w:rsid w:val="006B7378"/>
    <w:rsid w:val="006B747E"/>
    <w:rsid w:val="006B76E6"/>
    <w:rsid w:val="006B79C2"/>
    <w:rsid w:val="006C015C"/>
    <w:rsid w:val="006C0225"/>
    <w:rsid w:val="006C1A8E"/>
    <w:rsid w:val="006C1C89"/>
    <w:rsid w:val="006C1DDA"/>
    <w:rsid w:val="006C2B02"/>
    <w:rsid w:val="006C2F51"/>
    <w:rsid w:val="006C2FCC"/>
    <w:rsid w:val="006C38D5"/>
    <w:rsid w:val="006C4789"/>
    <w:rsid w:val="006C497C"/>
    <w:rsid w:val="006C5664"/>
    <w:rsid w:val="006C5816"/>
    <w:rsid w:val="006C5854"/>
    <w:rsid w:val="006C7260"/>
    <w:rsid w:val="006C7B5C"/>
    <w:rsid w:val="006C7E4F"/>
    <w:rsid w:val="006D00E5"/>
    <w:rsid w:val="006D08F2"/>
    <w:rsid w:val="006D092A"/>
    <w:rsid w:val="006D0A9E"/>
    <w:rsid w:val="006D0E07"/>
    <w:rsid w:val="006D128C"/>
    <w:rsid w:val="006D1897"/>
    <w:rsid w:val="006D18F3"/>
    <w:rsid w:val="006D1F0E"/>
    <w:rsid w:val="006D2BD1"/>
    <w:rsid w:val="006D2E3F"/>
    <w:rsid w:val="006D3B8D"/>
    <w:rsid w:val="006D598C"/>
    <w:rsid w:val="006D664B"/>
    <w:rsid w:val="006D6710"/>
    <w:rsid w:val="006D6900"/>
    <w:rsid w:val="006D7EE1"/>
    <w:rsid w:val="006E05D0"/>
    <w:rsid w:val="006E0955"/>
    <w:rsid w:val="006E0C17"/>
    <w:rsid w:val="006E0FEC"/>
    <w:rsid w:val="006E10C7"/>
    <w:rsid w:val="006E1179"/>
    <w:rsid w:val="006E1696"/>
    <w:rsid w:val="006E175F"/>
    <w:rsid w:val="006E1850"/>
    <w:rsid w:val="006E31C6"/>
    <w:rsid w:val="006E3908"/>
    <w:rsid w:val="006E3E5B"/>
    <w:rsid w:val="006E4048"/>
    <w:rsid w:val="006E4603"/>
    <w:rsid w:val="006E4926"/>
    <w:rsid w:val="006E4A91"/>
    <w:rsid w:val="006E4EB3"/>
    <w:rsid w:val="006E525C"/>
    <w:rsid w:val="006E5316"/>
    <w:rsid w:val="006E5C22"/>
    <w:rsid w:val="006E62D2"/>
    <w:rsid w:val="006E63DC"/>
    <w:rsid w:val="006E6AB0"/>
    <w:rsid w:val="006E6C59"/>
    <w:rsid w:val="006E705E"/>
    <w:rsid w:val="006E78D6"/>
    <w:rsid w:val="006F01EC"/>
    <w:rsid w:val="006F13F2"/>
    <w:rsid w:val="006F1C60"/>
    <w:rsid w:val="006F1C78"/>
    <w:rsid w:val="006F2542"/>
    <w:rsid w:val="006F292F"/>
    <w:rsid w:val="006F2FC7"/>
    <w:rsid w:val="006F33CF"/>
    <w:rsid w:val="006F3AEC"/>
    <w:rsid w:val="006F3D5E"/>
    <w:rsid w:val="006F494F"/>
    <w:rsid w:val="006F50E8"/>
    <w:rsid w:val="006F511D"/>
    <w:rsid w:val="006F634D"/>
    <w:rsid w:val="006F6522"/>
    <w:rsid w:val="006F6A40"/>
    <w:rsid w:val="006F73D9"/>
    <w:rsid w:val="006F74B1"/>
    <w:rsid w:val="006F7DD8"/>
    <w:rsid w:val="00700042"/>
    <w:rsid w:val="0070014C"/>
    <w:rsid w:val="00700BBD"/>
    <w:rsid w:val="00701068"/>
    <w:rsid w:val="00702823"/>
    <w:rsid w:val="00702C3D"/>
    <w:rsid w:val="00703018"/>
    <w:rsid w:val="00703209"/>
    <w:rsid w:val="0070383B"/>
    <w:rsid w:val="00703BFE"/>
    <w:rsid w:val="00704311"/>
    <w:rsid w:val="00704638"/>
    <w:rsid w:val="007046D5"/>
    <w:rsid w:val="00704EEE"/>
    <w:rsid w:val="00704F46"/>
    <w:rsid w:val="00705805"/>
    <w:rsid w:val="0070597D"/>
    <w:rsid w:val="0070600F"/>
    <w:rsid w:val="0070602B"/>
    <w:rsid w:val="00706251"/>
    <w:rsid w:val="007062FC"/>
    <w:rsid w:val="00706A4A"/>
    <w:rsid w:val="00706F1D"/>
    <w:rsid w:val="00707950"/>
    <w:rsid w:val="00707C39"/>
    <w:rsid w:val="00707F2E"/>
    <w:rsid w:val="00710145"/>
    <w:rsid w:val="00710957"/>
    <w:rsid w:val="007109EC"/>
    <w:rsid w:val="00710F48"/>
    <w:rsid w:val="00710F58"/>
    <w:rsid w:val="00711546"/>
    <w:rsid w:val="00711601"/>
    <w:rsid w:val="00711DD2"/>
    <w:rsid w:val="00712136"/>
    <w:rsid w:val="00712FFA"/>
    <w:rsid w:val="00713145"/>
    <w:rsid w:val="0071373B"/>
    <w:rsid w:val="0071378E"/>
    <w:rsid w:val="007137FF"/>
    <w:rsid w:val="00713AA7"/>
    <w:rsid w:val="00715D22"/>
    <w:rsid w:val="00715FA0"/>
    <w:rsid w:val="00716EC0"/>
    <w:rsid w:val="00716EDB"/>
    <w:rsid w:val="0071741A"/>
    <w:rsid w:val="00717853"/>
    <w:rsid w:val="00717F56"/>
    <w:rsid w:val="007205B2"/>
    <w:rsid w:val="007206AD"/>
    <w:rsid w:val="0072070E"/>
    <w:rsid w:val="00720A07"/>
    <w:rsid w:val="00721AB7"/>
    <w:rsid w:val="00721DB7"/>
    <w:rsid w:val="00721FAD"/>
    <w:rsid w:val="00722912"/>
    <w:rsid w:val="00722FD4"/>
    <w:rsid w:val="007233A4"/>
    <w:rsid w:val="00723B64"/>
    <w:rsid w:val="0072430A"/>
    <w:rsid w:val="00724808"/>
    <w:rsid w:val="007249ED"/>
    <w:rsid w:val="00724F94"/>
    <w:rsid w:val="00724FD6"/>
    <w:rsid w:val="00725AA5"/>
    <w:rsid w:val="00725BD0"/>
    <w:rsid w:val="00725DD0"/>
    <w:rsid w:val="00725F89"/>
    <w:rsid w:val="0072632B"/>
    <w:rsid w:val="00726422"/>
    <w:rsid w:val="007267CE"/>
    <w:rsid w:val="007275B0"/>
    <w:rsid w:val="00727616"/>
    <w:rsid w:val="00727937"/>
    <w:rsid w:val="00727E3C"/>
    <w:rsid w:val="00730406"/>
    <w:rsid w:val="007316D6"/>
    <w:rsid w:val="007320D6"/>
    <w:rsid w:val="00733E6D"/>
    <w:rsid w:val="007340C4"/>
    <w:rsid w:val="007342B4"/>
    <w:rsid w:val="00734949"/>
    <w:rsid w:val="00734EFF"/>
    <w:rsid w:val="007362D5"/>
    <w:rsid w:val="00736446"/>
    <w:rsid w:val="00736678"/>
    <w:rsid w:val="00736C74"/>
    <w:rsid w:val="00736E31"/>
    <w:rsid w:val="007372C7"/>
    <w:rsid w:val="007372F7"/>
    <w:rsid w:val="0073744C"/>
    <w:rsid w:val="00737487"/>
    <w:rsid w:val="007378AA"/>
    <w:rsid w:val="00737AC0"/>
    <w:rsid w:val="00737DB6"/>
    <w:rsid w:val="00737ECF"/>
    <w:rsid w:val="007403B7"/>
    <w:rsid w:val="00740B7D"/>
    <w:rsid w:val="00741CCC"/>
    <w:rsid w:val="00742BD7"/>
    <w:rsid w:val="0074380E"/>
    <w:rsid w:val="00744B25"/>
    <w:rsid w:val="007458D9"/>
    <w:rsid w:val="00746C55"/>
    <w:rsid w:val="00746D7C"/>
    <w:rsid w:val="00746DEB"/>
    <w:rsid w:val="0074746B"/>
    <w:rsid w:val="00747A58"/>
    <w:rsid w:val="007519DB"/>
    <w:rsid w:val="00751BF4"/>
    <w:rsid w:val="00751C4A"/>
    <w:rsid w:val="00752175"/>
    <w:rsid w:val="007521A8"/>
    <w:rsid w:val="00752429"/>
    <w:rsid w:val="00752806"/>
    <w:rsid w:val="00752CC0"/>
    <w:rsid w:val="00752D5B"/>
    <w:rsid w:val="007530BB"/>
    <w:rsid w:val="0075319E"/>
    <w:rsid w:val="00754278"/>
    <w:rsid w:val="0075458B"/>
    <w:rsid w:val="00754700"/>
    <w:rsid w:val="00754A59"/>
    <w:rsid w:val="00756328"/>
    <w:rsid w:val="0075633C"/>
    <w:rsid w:val="0075674B"/>
    <w:rsid w:val="0075699A"/>
    <w:rsid w:val="00756FF8"/>
    <w:rsid w:val="0075700B"/>
    <w:rsid w:val="00757082"/>
    <w:rsid w:val="007579D7"/>
    <w:rsid w:val="0076020F"/>
    <w:rsid w:val="007603D8"/>
    <w:rsid w:val="00762AFD"/>
    <w:rsid w:val="00762C80"/>
    <w:rsid w:val="00763111"/>
    <w:rsid w:val="0076395F"/>
    <w:rsid w:val="00763F78"/>
    <w:rsid w:val="007642A7"/>
    <w:rsid w:val="007642C3"/>
    <w:rsid w:val="00764355"/>
    <w:rsid w:val="007643BE"/>
    <w:rsid w:val="0076469E"/>
    <w:rsid w:val="0076634D"/>
    <w:rsid w:val="00766352"/>
    <w:rsid w:val="00766780"/>
    <w:rsid w:val="00766A1D"/>
    <w:rsid w:val="00766BA9"/>
    <w:rsid w:val="00766C81"/>
    <w:rsid w:val="00766F0D"/>
    <w:rsid w:val="00767053"/>
    <w:rsid w:val="007671E3"/>
    <w:rsid w:val="00767B37"/>
    <w:rsid w:val="00767C80"/>
    <w:rsid w:val="007711FD"/>
    <w:rsid w:val="0077156A"/>
    <w:rsid w:val="00771C32"/>
    <w:rsid w:val="0077207B"/>
    <w:rsid w:val="007724E2"/>
    <w:rsid w:val="00772B9B"/>
    <w:rsid w:val="007730DC"/>
    <w:rsid w:val="00773372"/>
    <w:rsid w:val="007733BC"/>
    <w:rsid w:val="007738B6"/>
    <w:rsid w:val="00773D29"/>
    <w:rsid w:val="00774038"/>
    <w:rsid w:val="0077434F"/>
    <w:rsid w:val="007744FA"/>
    <w:rsid w:val="00774B00"/>
    <w:rsid w:val="00774B48"/>
    <w:rsid w:val="0077508B"/>
    <w:rsid w:val="007750CC"/>
    <w:rsid w:val="00775399"/>
    <w:rsid w:val="00775483"/>
    <w:rsid w:val="0077550C"/>
    <w:rsid w:val="007756DF"/>
    <w:rsid w:val="007765F1"/>
    <w:rsid w:val="00777186"/>
    <w:rsid w:val="00777264"/>
    <w:rsid w:val="00777335"/>
    <w:rsid w:val="007777E4"/>
    <w:rsid w:val="007808F9"/>
    <w:rsid w:val="00780F30"/>
    <w:rsid w:val="007812F8"/>
    <w:rsid w:val="00782608"/>
    <w:rsid w:val="00782C07"/>
    <w:rsid w:val="0078323E"/>
    <w:rsid w:val="00783E69"/>
    <w:rsid w:val="00784097"/>
    <w:rsid w:val="0078518F"/>
    <w:rsid w:val="00785C9C"/>
    <w:rsid w:val="00785E1B"/>
    <w:rsid w:val="007866A2"/>
    <w:rsid w:val="007866C4"/>
    <w:rsid w:val="00786894"/>
    <w:rsid w:val="00786D71"/>
    <w:rsid w:val="00786F7F"/>
    <w:rsid w:val="00786F9D"/>
    <w:rsid w:val="00787835"/>
    <w:rsid w:val="0079002F"/>
    <w:rsid w:val="007903C0"/>
    <w:rsid w:val="007912EC"/>
    <w:rsid w:val="00791741"/>
    <w:rsid w:val="00791D51"/>
    <w:rsid w:val="00792296"/>
    <w:rsid w:val="007929DA"/>
    <w:rsid w:val="00792A02"/>
    <w:rsid w:val="00792DCE"/>
    <w:rsid w:val="00793783"/>
    <w:rsid w:val="0079388E"/>
    <w:rsid w:val="00793ADA"/>
    <w:rsid w:val="00793E2C"/>
    <w:rsid w:val="007942E3"/>
    <w:rsid w:val="007955CE"/>
    <w:rsid w:val="0079574B"/>
    <w:rsid w:val="007959EB"/>
    <w:rsid w:val="00795E1D"/>
    <w:rsid w:val="007969C8"/>
    <w:rsid w:val="00796B58"/>
    <w:rsid w:val="00797D46"/>
    <w:rsid w:val="007A013F"/>
    <w:rsid w:val="007A049D"/>
    <w:rsid w:val="007A0519"/>
    <w:rsid w:val="007A142D"/>
    <w:rsid w:val="007A16B2"/>
    <w:rsid w:val="007A20B0"/>
    <w:rsid w:val="007A2475"/>
    <w:rsid w:val="007A26A2"/>
    <w:rsid w:val="007A2837"/>
    <w:rsid w:val="007A3011"/>
    <w:rsid w:val="007A3146"/>
    <w:rsid w:val="007A45AE"/>
    <w:rsid w:val="007A5302"/>
    <w:rsid w:val="007A53B1"/>
    <w:rsid w:val="007A59B0"/>
    <w:rsid w:val="007A614C"/>
    <w:rsid w:val="007A6692"/>
    <w:rsid w:val="007A69C6"/>
    <w:rsid w:val="007A6E72"/>
    <w:rsid w:val="007A6FF0"/>
    <w:rsid w:val="007A7741"/>
    <w:rsid w:val="007A7B79"/>
    <w:rsid w:val="007B0150"/>
    <w:rsid w:val="007B03A0"/>
    <w:rsid w:val="007B0616"/>
    <w:rsid w:val="007B061F"/>
    <w:rsid w:val="007B0A57"/>
    <w:rsid w:val="007B1016"/>
    <w:rsid w:val="007B15E5"/>
    <w:rsid w:val="007B177D"/>
    <w:rsid w:val="007B1D20"/>
    <w:rsid w:val="007B1D34"/>
    <w:rsid w:val="007B2FF1"/>
    <w:rsid w:val="007B3449"/>
    <w:rsid w:val="007B48AC"/>
    <w:rsid w:val="007B4C44"/>
    <w:rsid w:val="007B4EB3"/>
    <w:rsid w:val="007B4F58"/>
    <w:rsid w:val="007B51BE"/>
    <w:rsid w:val="007B5920"/>
    <w:rsid w:val="007B5AB4"/>
    <w:rsid w:val="007B5EAF"/>
    <w:rsid w:val="007B606E"/>
    <w:rsid w:val="007B6823"/>
    <w:rsid w:val="007B76A0"/>
    <w:rsid w:val="007B77DB"/>
    <w:rsid w:val="007B78D3"/>
    <w:rsid w:val="007B7F9A"/>
    <w:rsid w:val="007C0590"/>
    <w:rsid w:val="007C0727"/>
    <w:rsid w:val="007C1169"/>
    <w:rsid w:val="007C1252"/>
    <w:rsid w:val="007C18D5"/>
    <w:rsid w:val="007C1CF2"/>
    <w:rsid w:val="007C33AA"/>
    <w:rsid w:val="007C33B6"/>
    <w:rsid w:val="007C3724"/>
    <w:rsid w:val="007C4C42"/>
    <w:rsid w:val="007C4D4C"/>
    <w:rsid w:val="007C52D1"/>
    <w:rsid w:val="007C5570"/>
    <w:rsid w:val="007C573E"/>
    <w:rsid w:val="007C5762"/>
    <w:rsid w:val="007C6C51"/>
    <w:rsid w:val="007C6E79"/>
    <w:rsid w:val="007C70B0"/>
    <w:rsid w:val="007C7191"/>
    <w:rsid w:val="007C72F7"/>
    <w:rsid w:val="007D01A1"/>
    <w:rsid w:val="007D1001"/>
    <w:rsid w:val="007D19C9"/>
    <w:rsid w:val="007D20FB"/>
    <w:rsid w:val="007D25E3"/>
    <w:rsid w:val="007D3476"/>
    <w:rsid w:val="007D3ADE"/>
    <w:rsid w:val="007D4274"/>
    <w:rsid w:val="007D4903"/>
    <w:rsid w:val="007D57FC"/>
    <w:rsid w:val="007D5C2E"/>
    <w:rsid w:val="007D60FF"/>
    <w:rsid w:val="007D6541"/>
    <w:rsid w:val="007D7165"/>
    <w:rsid w:val="007D7937"/>
    <w:rsid w:val="007E0455"/>
    <w:rsid w:val="007E118A"/>
    <w:rsid w:val="007E12FB"/>
    <w:rsid w:val="007E1DD5"/>
    <w:rsid w:val="007E2A10"/>
    <w:rsid w:val="007E3326"/>
    <w:rsid w:val="007E3482"/>
    <w:rsid w:val="007E3964"/>
    <w:rsid w:val="007E3CCA"/>
    <w:rsid w:val="007E432B"/>
    <w:rsid w:val="007E44EB"/>
    <w:rsid w:val="007E4BAF"/>
    <w:rsid w:val="007E4DE8"/>
    <w:rsid w:val="007E4F9B"/>
    <w:rsid w:val="007E5CD9"/>
    <w:rsid w:val="007E5EA7"/>
    <w:rsid w:val="007E6180"/>
    <w:rsid w:val="007E65F5"/>
    <w:rsid w:val="007E6818"/>
    <w:rsid w:val="007E68D7"/>
    <w:rsid w:val="007E6AA4"/>
    <w:rsid w:val="007E73F1"/>
    <w:rsid w:val="007E7CC4"/>
    <w:rsid w:val="007F02FC"/>
    <w:rsid w:val="007F08F8"/>
    <w:rsid w:val="007F0EE3"/>
    <w:rsid w:val="007F1952"/>
    <w:rsid w:val="007F3295"/>
    <w:rsid w:val="007F365E"/>
    <w:rsid w:val="007F3799"/>
    <w:rsid w:val="007F45B7"/>
    <w:rsid w:val="007F4AA6"/>
    <w:rsid w:val="007F4B81"/>
    <w:rsid w:val="007F4EBE"/>
    <w:rsid w:val="007F502A"/>
    <w:rsid w:val="007F5B70"/>
    <w:rsid w:val="007F5D6D"/>
    <w:rsid w:val="007F66BD"/>
    <w:rsid w:val="007F6A7A"/>
    <w:rsid w:val="007F7C17"/>
    <w:rsid w:val="007F7E5F"/>
    <w:rsid w:val="008003C5"/>
    <w:rsid w:val="00801125"/>
    <w:rsid w:val="00801339"/>
    <w:rsid w:val="0080178E"/>
    <w:rsid w:val="00801D7D"/>
    <w:rsid w:val="00802800"/>
    <w:rsid w:val="00802E83"/>
    <w:rsid w:val="008039E6"/>
    <w:rsid w:val="00804B42"/>
    <w:rsid w:val="00804D05"/>
    <w:rsid w:val="008052C4"/>
    <w:rsid w:val="00805834"/>
    <w:rsid w:val="00805C86"/>
    <w:rsid w:val="00805F69"/>
    <w:rsid w:val="00806B39"/>
    <w:rsid w:val="00806C23"/>
    <w:rsid w:val="0080700B"/>
    <w:rsid w:val="0080704D"/>
    <w:rsid w:val="008074B9"/>
    <w:rsid w:val="00807F42"/>
    <w:rsid w:val="0081059A"/>
    <w:rsid w:val="00811B8F"/>
    <w:rsid w:val="00811CFE"/>
    <w:rsid w:val="00812E5F"/>
    <w:rsid w:val="00813FDD"/>
    <w:rsid w:val="00814084"/>
    <w:rsid w:val="008145BA"/>
    <w:rsid w:val="008147D0"/>
    <w:rsid w:val="0081559C"/>
    <w:rsid w:val="00815931"/>
    <w:rsid w:val="0081699D"/>
    <w:rsid w:val="008169BE"/>
    <w:rsid w:val="00816B19"/>
    <w:rsid w:val="00817DFB"/>
    <w:rsid w:val="008205A3"/>
    <w:rsid w:val="008205E5"/>
    <w:rsid w:val="00820BAD"/>
    <w:rsid w:val="00820C8C"/>
    <w:rsid w:val="008218C7"/>
    <w:rsid w:val="00821AC5"/>
    <w:rsid w:val="00821E98"/>
    <w:rsid w:val="00822467"/>
    <w:rsid w:val="00822599"/>
    <w:rsid w:val="00822946"/>
    <w:rsid w:val="00822E40"/>
    <w:rsid w:val="008237E3"/>
    <w:rsid w:val="00823F39"/>
    <w:rsid w:val="00823FC0"/>
    <w:rsid w:val="00824D7A"/>
    <w:rsid w:val="0082628D"/>
    <w:rsid w:val="00827453"/>
    <w:rsid w:val="008275CF"/>
    <w:rsid w:val="008277FB"/>
    <w:rsid w:val="00827810"/>
    <w:rsid w:val="00830A6A"/>
    <w:rsid w:val="00831D6A"/>
    <w:rsid w:val="00831EBB"/>
    <w:rsid w:val="00832025"/>
    <w:rsid w:val="0083224C"/>
    <w:rsid w:val="0083231A"/>
    <w:rsid w:val="008324F1"/>
    <w:rsid w:val="00832DDE"/>
    <w:rsid w:val="008336BC"/>
    <w:rsid w:val="0083384B"/>
    <w:rsid w:val="00834092"/>
    <w:rsid w:val="0083440C"/>
    <w:rsid w:val="008348B0"/>
    <w:rsid w:val="00834C68"/>
    <w:rsid w:val="00834C91"/>
    <w:rsid w:val="00834EDE"/>
    <w:rsid w:val="008351E7"/>
    <w:rsid w:val="00835DE6"/>
    <w:rsid w:val="00836197"/>
    <w:rsid w:val="00836D1D"/>
    <w:rsid w:val="00836DC7"/>
    <w:rsid w:val="00836DD2"/>
    <w:rsid w:val="00836EB6"/>
    <w:rsid w:val="00837298"/>
    <w:rsid w:val="0083757C"/>
    <w:rsid w:val="0083763F"/>
    <w:rsid w:val="0084002F"/>
    <w:rsid w:val="008407A3"/>
    <w:rsid w:val="008408C9"/>
    <w:rsid w:val="00840961"/>
    <w:rsid w:val="00840AD8"/>
    <w:rsid w:val="00841360"/>
    <w:rsid w:val="00841984"/>
    <w:rsid w:val="008422A4"/>
    <w:rsid w:val="0084246C"/>
    <w:rsid w:val="008425B2"/>
    <w:rsid w:val="00842DC1"/>
    <w:rsid w:val="0084344A"/>
    <w:rsid w:val="008434D1"/>
    <w:rsid w:val="008435DC"/>
    <w:rsid w:val="0084393D"/>
    <w:rsid w:val="0084401C"/>
    <w:rsid w:val="008443B4"/>
    <w:rsid w:val="008444EC"/>
    <w:rsid w:val="00844614"/>
    <w:rsid w:val="00845CD7"/>
    <w:rsid w:val="008464B9"/>
    <w:rsid w:val="00847A6A"/>
    <w:rsid w:val="00847A96"/>
    <w:rsid w:val="00847E9B"/>
    <w:rsid w:val="00850347"/>
    <w:rsid w:val="00850517"/>
    <w:rsid w:val="008505EC"/>
    <w:rsid w:val="00850653"/>
    <w:rsid w:val="00851124"/>
    <w:rsid w:val="00851F3F"/>
    <w:rsid w:val="00852AB7"/>
    <w:rsid w:val="0085305D"/>
    <w:rsid w:val="0085313E"/>
    <w:rsid w:val="00853A7B"/>
    <w:rsid w:val="00855125"/>
    <w:rsid w:val="008553D2"/>
    <w:rsid w:val="008554A9"/>
    <w:rsid w:val="008554BA"/>
    <w:rsid w:val="00855998"/>
    <w:rsid w:val="00855A07"/>
    <w:rsid w:val="008562DB"/>
    <w:rsid w:val="00856696"/>
    <w:rsid w:val="00857359"/>
    <w:rsid w:val="0085735C"/>
    <w:rsid w:val="008577B9"/>
    <w:rsid w:val="00857A56"/>
    <w:rsid w:val="00860D5B"/>
    <w:rsid w:val="00861DB0"/>
    <w:rsid w:val="00862418"/>
    <w:rsid w:val="0086266D"/>
    <w:rsid w:val="00862D5D"/>
    <w:rsid w:val="008631B0"/>
    <w:rsid w:val="008631BC"/>
    <w:rsid w:val="008635A1"/>
    <w:rsid w:val="008638B1"/>
    <w:rsid w:val="00863AC9"/>
    <w:rsid w:val="00863CCA"/>
    <w:rsid w:val="00863DA5"/>
    <w:rsid w:val="00863DC2"/>
    <w:rsid w:val="0086412F"/>
    <w:rsid w:val="0086473D"/>
    <w:rsid w:val="008649CF"/>
    <w:rsid w:val="00864BF0"/>
    <w:rsid w:val="008655CF"/>
    <w:rsid w:val="0086581E"/>
    <w:rsid w:val="0086618D"/>
    <w:rsid w:val="00866F18"/>
    <w:rsid w:val="008670C0"/>
    <w:rsid w:val="0086772B"/>
    <w:rsid w:val="00870288"/>
    <w:rsid w:val="0087195E"/>
    <w:rsid w:val="00871B5D"/>
    <w:rsid w:val="00871F18"/>
    <w:rsid w:val="008724DC"/>
    <w:rsid w:val="00873150"/>
    <w:rsid w:val="00875B38"/>
    <w:rsid w:val="00875C82"/>
    <w:rsid w:val="00876140"/>
    <w:rsid w:val="008766F4"/>
    <w:rsid w:val="0087672D"/>
    <w:rsid w:val="00876D19"/>
    <w:rsid w:val="00877641"/>
    <w:rsid w:val="008776A5"/>
    <w:rsid w:val="008776BF"/>
    <w:rsid w:val="0088045C"/>
    <w:rsid w:val="00880770"/>
    <w:rsid w:val="00880B01"/>
    <w:rsid w:val="00880F2F"/>
    <w:rsid w:val="008811CC"/>
    <w:rsid w:val="00881E70"/>
    <w:rsid w:val="00882785"/>
    <w:rsid w:val="00882F00"/>
    <w:rsid w:val="008831A0"/>
    <w:rsid w:val="0088370B"/>
    <w:rsid w:val="0088380F"/>
    <w:rsid w:val="00883FCC"/>
    <w:rsid w:val="008844E1"/>
    <w:rsid w:val="008845D2"/>
    <w:rsid w:val="00884A03"/>
    <w:rsid w:val="00884D4E"/>
    <w:rsid w:val="008853A6"/>
    <w:rsid w:val="0088564D"/>
    <w:rsid w:val="00886099"/>
    <w:rsid w:val="008863DA"/>
    <w:rsid w:val="00886D99"/>
    <w:rsid w:val="00886DDA"/>
    <w:rsid w:val="0088717D"/>
    <w:rsid w:val="008879C9"/>
    <w:rsid w:val="008901A6"/>
    <w:rsid w:val="00890567"/>
    <w:rsid w:val="00890673"/>
    <w:rsid w:val="00890891"/>
    <w:rsid w:val="008908DC"/>
    <w:rsid w:val="008910AD"/>
    <w:rsid w:val="0089308A"/>
    <w:rsid w:val="00893318"/>
    <w:rsid w:val="00893EDE"/>
    <w:rsid w:val="00894DF0"/>
    <w:rsid w:val="00894FEE"/>
    <w:rsid w:val="0089545E"/>
    <w:rsid w:val="008955C4"/>
    <w:rsid w:val="00896071"/>
    <w:rsid w:val="00896509"/>
    <w:rsid w:val="00896854"/>
    <w:rsid w:val="00896A4D"/>
    <w:rsid w:val="00897101"/>
    <w:rsid w:val="00897304"/>
    <w:rsid w:val="0089781C"/>
    <w:rsid w:val="008A0174"/>
    <w:rsid w:val="008A1D24"/>
    <w:rsid w:val="008A1E06"/>
    <w:rsid w:val="008A2902"/>
    <w:rsid w:val="008A32E0"/>
    <w:rsid w:val="008A3635"/>
    <w:rsid w:val="008A36BB"/>
    <w:rsid w:val="008A4055"/>
    <w:rsid w:val="008A44B0"/>
    <w:rsid w:val="008A466A"/>
    <w:rsid w:val="008A507E"/>
    <w:rsid w:val="008A5081"/>
    <w:rsid w:val="008A51CD"/>
    <w:rsid w:val="008A5D52"/>
    <w:rsid w:val="008A5F51"/>
    <w:rsid w:val="008A61D5"/>
    <w:rsid w:val="008A637C"/>
    <w:rsid w:val="008A640A"/>
    <w:rsid w:val="008A7C35"/>
    <w:rsid w:val="008A7EAB"/>
    <w:rsid w:val="008A7FA7"/>
    <w:rsid w:val="008B074A"/>
    <w:rsid w:val="008B10ED"/>
    <w:rsid w:val="008B24C9"/>
    <w:rsid w:val="008B2DE1"/>
    <w:rsid w:val="008B2F3B"/>
    <w:rsid w:val="008B3096"/>
    <w:rsid w:val="008B3FBD"/>
    <w:rsid w:val="008B47EE"/>
    <w:rsid w:val="008B5448"/>
    <w:rsid w:val="008B6111"/>
    <w:rsid w:val="008B620F"/>
    <w:rsid w:val="008B67E4"/>
    <w:rsid w:val="008B7530"/>
    <w:rsid w:val="008B75CA"/>
    <w:rsid w:val="008B795C"/>
    <w:rsid w:val="008B7BFD"/>
    <w:rsid w:val="008B7F1C"/>
    <w:rsid w:val="008C079E"/>
    <w:rsid w:val="008C088E"/>
    <w:rsid w:val="008C0BAA"/>
    <w:rsid w:val="008C0DA6"/>
    <w:rsid w:val="008C15B9"/>
    <w:rsid w:val="008C19B3"/>
    <w:rsid w:val="008C1B74"/>
    <w:rsid w:val="008C1BEB"/>
    <w:rsid w:val="008C2149"/>
    <w:rsid w:val="008C39E4"/>
    <w:rsid w:val="008C3A35"/>
    <w:rsid w:val="008C4483"/>
    <w:rsid w:val="008C46B2"/>
    <w:rsid w:val="008C5679"/>
    <w:rsid w:val="008C57ED"/>
    <w:rsid w:val="008C5B00"/>
    <w:rsid w:val="008C5B9A"/>
    <w:rsid w:val="008C5CE8"/>
    <w:rsid w:val="008C5DE6"/>
    <w:rsid w:val="008C64D8"/>
    <w:rsid w:val="008C6A2A"/>
    <w:rsid w:val="008C7E60"/>
    <w:rsid w:val="008D020D"/>
    <w:rsid w:val="008D0905"/>
    <w:rsid w:val="008D0B1C"/>
    <w:rsid w:val="008D0CB5"/>
    <w:rsid w:val="008D0F35"/>
    <w:rsid w:val="008D1014"/>
    <w:rsid w:val="008D2445"/>
    <w:rsid w:val="008D2669"/>
    <w:rsid w:val="008D273C"/>
    <w:rsid w:val="008D28BC"/>
    <w:rsid w:val="008D2B9A"/>
    <w:rsid w:val="008D30D3"/>
    <w:rsid w:val="008D33CD"/>
    <w:rsid w:val="008D3669"/>
    <w:rsid w:val="008D3707"/>
    <w:rsid w:val="008D3920"/>
    <w:rsid w:val="008D39D5"/>
    <w:rsid w:val="008D3D1C"/>
    <w:rsid w:val="008D3D8A"/>
    <w:rsid w:val="008D442E"/>
    <w:rsid w:val="008D4B95"/>
    <w:rsid w:val="008D52FE"/>
    <w:rsid w:val="008D5749"/>
    <w:rsid w:val="008D6C65"/>
    <w:rsid w:val="008D6F47"/>
    <w:rsid w:val="008D74F1"/>
    <w:rsid w:val="008D7CB1"/>
    <w:rsid w:val="008D7CE3"/>
    <w:rsid w:val="008D7D2D"/>
    <w:rsid w:val="008D7E40"/>
    <w:rsid w:val="008E097F"/>
    <w:rsid w:val="008E11C1"/>
    <w:rsid w:val="008E1B93"/>
    <w:rsid w:val="008E2000"/>
    <w:rsid w:val="008E22FE"/>
    <w:rsid w:val="008E2A2E"/>
    <w:rsid w:val="008E2A93"/>
    <w:rsid w:val="008E35C3"/>
    <w:rsid w:val="008E35CC"/>
    <w:rsid w:val="008E3886"/>
    <w:rsid w:val="008E4719"/>
    <w:rsid w:val="008E50D9"/>
    <w:rsid w:val="008E5790"/>
    <w:rsid w:val="008E5A86"/>
    <w:rsid w:val="008E5CE5"/>
    <w:rsid w:val="008E6796"/>
    <w:rsid w:val="008E7B51"/>
    <w:rsid w:val="008E7D7B"/>
    <w:rsid w:val="008E7F11"/>
    <w:rsid w:val="008F09EF"/>
    <w:rsid w:val="008F1645"/>
    <w:rsid w:val="008F1814"/>
    <w:rsid w:val="008F1B05"/>
    <w:rsid w:val="008F23B5"/>
    <w:rsid w:val="008F24D8"/>
    <w:rsid w:val="008F268D"/>
    <w:rsid w:val="008F29F6"/>
    <w:rsid w:val="008F399D"/>
    <w:rsid w:val="008F4378"/>
    <w:rsid w:val="008F4DF3"/>
    <w:rsid w:val="008F5371"/>
    <w:rsid w:val="008F5919"/>
    <w:rsid w:val="008F5965"/>
    <w:rsid w:val="008F6434"/>
    <w:rsid w:val="008F69F5"/>
    <w:rsid w:val="008F6A3E"/>
    <w:rsid w:val="008F6BD7"/>
    <w:rsid w:val="008F6F73"/>
    <w:rsid w:val="008F716C"/>
    <w:rsid w:val="008F7B66"/>
    <w:rsid w:val="008F7B94"/>
    <w:rsid w:val="008F7D6E"/>
    <w:rsid w:val="008F7F84"/>
    <w:rsid w:val="009006A3"/>
    <w:rsid w:val="0090112D"/>
    <w:rsid w:val="00902493"/>
    <w:rsid w:val="00902D9B"/>
    <w:rsid w:val="00903306"/>
    <w:rsid w:val="00903CFD"/>
    <w:rsid w:val="009041F2"/>
    <w:rsid w:val="00904714"/>
    <w:rsid w:val="00904844"/>
    <w:rsid w:val="0090489E"/>
    <w:rsid w:val="00904991"/>
    <w:rsid w:val="00904FC4"/>
    <w:rsid w:val="00905733"/>
    <w:rsid w:val="009057CE"/>
    <w:rsid w:val="00906134"/>
    <w:rsid w:val="00906656"/>
    <w:rsid w:val="009070FF"/>
    <w:rsid w:val="00907405"/>
    <w:rsid w:val="0091086D"/>
    <w:rsid w:val="00911027"/>
    <w:rsid w:val="00911367"/>
    <w:rsid w:val="00911919"/>
    <w:rsid w:val="00911998"/>
    <w:rsid w:val="009123AD"/>
    <w:rsid w:val="009124F9"/>
    <w:rsid w:val="00912D22"/>
    <w:rsid w:val="00912E98"/>
    <w:rsid w:val="0091386A"/>
    <w:rsid w:val="00914C64"/>
    <w:rsid w:val="00914CBB"/>
    <w:rsid w:val="00915922"/>
    <w:rsid w:val="00916395"/>
    <w:rsid w:val="009163F5"/>
    <w:rsid w:val="00916B42"/>
    <w:rsid w:val="00916F19"/>
    <w:rsid w:val="00917133"/>
    <w:rsid w:val="00917153"/>
    <w:rsid w:val="00917898"/>
    <w:rsid w:val="009178CA"/>
    <w:rsid w:val="00921A86"/>
    <w:rsid w:val="0092285A"/>
    <w:rsid w:val="00922976"/>
    <w:rsid w:val="00923409"/>
    <w:rsid w:val="00923ECD"/>
    <w:rsid w:val="00923FE1"/>
    <w:rsid w:val="009243E1"/>
    <w:rsid w:val="00924DA5"/>
    <w:rsid w:val="00925307"/>
    <w:rsid w:val="009257E3"/>
    <w:rsid w:val="00925A67"/>
    <w:rsid w:val="00926283"/>
    <w:rsid w:val="00926329"/>
    <w:rsid w:val="00926E1D"/>
    <w:rsid w:val="009278C7"/>
    <w:rsid w:val="00927DBF"/>
    <w:rsid w:val="00927FF3"/>
    <w:rsid w:val="00930149"/>
    <w:rsid w:val="009302B3"/>
    <w:rsid w:val="00930480"/>
    <w:rsid w:val="00930E83"/>
    <w:rsid w:val="00932AB3"/>
    <w:rsid w:val="009338C5"/>
    <w:rsid w:val="00933B40"/>
    <w:rsid w:val="00933F79"/>
    <w:rsid w:val="00934B0D"/>
    <w:rsid w:val="00935792"/>
    <w:rsid w:val="009359FA"/>
    <w:rsid w:val="0093657E"/>
    <w:rsid w:val="0093687F"/>
    <w:rsid w:val="00936D88"/>
    <w:rsid w:val="00936F44"/>
    <w:rsid w:val="0093779D"/>
    <w:rsid w:val="00937B62"/>
    <w:rsid w:val="00937F19"/>
    <w:rsid w:val="00940044"/>
    <w:rsid w:val="009409E7"/>
    <w:rsid w:val="00940AA9"/>
    <w:rsid w:val="00940AC4"/>
    <w:rsid w:val="00940C94"/>
    <w:rsid w:val="00940E9D"/>
    <w:rsid w:val="00940F21"/>
    <w:rsid w:val="00940FDE"/>
    <w:rsid w:val="009415D0"/>
    <w:rsid w:val="00941912"/>
    <w:rsid w:val="00941B28"/>
    <w:rsid w:val="0094271C"/>
    <w:rsid w:val="00942C9A"/>
    <w:rsid w:val="00944142"/>
    <w:rsid w:val="009441F4"/>
    <w:rsid w:val="00944D4C"/>
    <w:rsid w:val="00944E19"/>
    <w:rsid w:val="0094562C"/>
    <w:rsid w:val="00946B4D"/>
    <w:rsid w:val="00947234"/>
    <w:rsid w:val="0094772B"/>
    <w:rsid w:val="00947E42"/>
    <w:rsid w:val="00950E80"/>
    <w:rsid w:val="00951A00"/>
    <w:rsid w:val="00951E7D"/>
    <w:rsid w:val="009520E5"/>
    <w:rsid w:val="00952144"/>
    <w:rsid w:val="00952154"/>
    <w:rsid w:val="009529A7"/>
    <w:rsid w:val="00953566"/>
    <w:rsid w:val="00953D75"/>
    <w:rsid w:val="00953D96"/>
    <w:rsid w:val="00953EF2"/>
    <w:rsid w:val="00954BFF"/>
    <w:rsid w:val="00954C2C"/>
    <w:rsid w:val="00954EA3"/>
    <w:rsid w:val="00955E31"/>
    <w:rsid w:val="00955E62"/>
    <w:rsid w:val="0095645C"/>
    <w:rsid w:val="00957A98"/>
    <w:rsid w:val="00957F49"/>
    <w:rsid w:val="0096321D"/>
    <w:rsid w:val="00963D29"/>
    <w:rsid w:val="00963E0D"/>
    <w:rsid w:val="00963EAD"/>
    <w:rsid w:val="00963EFE"/>
    <w:rsid w:val="00963F5A"/>
    <w:rsid w:val="0096434A"/>
    <w:rsid w:val="009649A5"/>
    <w:rsid w:val="009649CC"/>
    <w:rsid w:val="00965190"/>
    <w:rsid w:val="009657AA"/>
    <w:rsid w:val="009657D2"/>
    <w:rsid w:val="00965950"/>
    <w:rsid w:val="00965A2C"/>
    <w:rsid w:val="00965A40"/>
    <w:rsid w:val="00965C71"/>
    <w:rsid w:val="00966027"/>
    <w:rsid w:val="009661F3"/>
    <w:rsid w:val="00966971"/>
    <w:rsid w:val="00967040"/>
    <w:rsid w:val="00967331"/>
    <w:rsid w:val="00967493"/>
    <w:rsid w:val="009674B6"/>
    <w:rsid w:val="00967968"/>
    <w:rsid w:val="00967A07"/>
    <w:rsid w:val="00967E76"/>
    <w:rsid w:val="0097086C"/>
    <w:rsid w:val="0097100E"/>
    <w:rsid w:val="00971A6A"/>
    <w:rsid w:val="00971BAF"/>
    <w:rsid w:val="00971E12"/>
    <w:rsid w:val="00972AA3"/>
    <w:rsid w:val="00973088"/>
    <w:rsid w:val="00973154"/>
    <w:rsid w:val="009731F5"/>
    <w:rsid w:val="00973BF9"/>
    <w:rsid w:val="00973E0C"/>
    <w:rsid w:val="00974999"/>
    <w:rsid w:val="00974A65"/>
    <w:rsid w:val="0097548C"/>
    <w:rsid w:val="0097572E"/>
    <w:rsid w:val="009757A9"/>
    <w:rsid w:val="00975A1B"/>
    <w:rsid w:val="009763FF"/>
    <w:rsid w:val="0097644D"/>
    <w:rsid w:val="009765E2"/>
    <w:rsid w:val="00976D0A"/>
    <w:rsid w:val="00977517"/>
    <w:rsid w:val="00977535"/>
    <w:rsid w:val="00977987"/>
    <w:rsid w:val="00977F07"/>
    <w:rsid w:val="0098044D"/>
    <w:rsid w:val="009805B3"/>
    <w:rsid w:val="009809B4"/>
    <w:rsid w:val="00981696"/>
    <w:rsid w:val="0098190B"/>
    <w:rsid w:val="00981933"/>
    <w:rsid w:val="0098239D"/>
    <w:rsid w:val="00982EEF"/>
    <w:rsid w:val="009834F1"/>
    <w:rsid w:val="009836FA"/>
    <w:rsid w:val="0098408A"/>
    <w:rsid w:val="00984145"/>
    <w:rsid w:val="00984724"/>
    <w:rsid w:val="0098478D"/>
    <w:rsid w:val="0098515C"/>
    <w:rsid w:val="0098523F"/>
    <w:rsid w:val="00986547"/>
    <w:rsid w:val="00986591"/>
    <w:rsid w:val="00986ACB"/>
    <w:rsid w:val="00986EFC"/>
    <w:rsid w:val="009876E1"/>
    <w:rsid w:val="00987CFB"/>
    <w:rsid w:val="00987DCB"/>
    <w:rsid w:val="00990638"/>
    <w:rsid w:val="00991327"/>
    <w:rsid w:val="00991786"/>
    <w:rsid w:val="00991AC0"/>
    <w:rsid w:val="00991C0C"/>
    <w:rsid w:val="00991D47"/>
    <w:rsid w:val="00991DCA"/>
    <w:rsid w:val="009923C7"/>
    <w:rsid w:val="009935F4"/>
    <w:rsid w:val="00993878"/>
    <w:rsid w:val="00994172"/>
    <w:rsid w:val="009943BC"/>
    <w:rsid w:val="00994407"/>
    <w:rsid w:val="0099511C"/>
    <w:rsid w:val="009953E6"/>
    <w:rsid w:val="00995871"/>
    <w:rsid w:val="009959B5"/>
    <w:rsid w:val="00996276"/>
    <w:rsid w:val="0099634D"/>
    <w:rsid w:val="00996A2E"/>
    <w:rsid w:val="00997251"/>
    <w:rsid w:val="00997499"/>
    <w:rsid w:val="00997998"/>
    <w:rsid w:val="00997CA2"/>
    <w:rsid w:val="009A2104"/>
    <w:rsid w:val="009A22A4"/>
    <w:rsid w:val="009A28FA"/>
    <w:rsid w:val="009A329D"/>
    <w:rsid w:val="009A3655"/>
    <w:rsid w:val="009A3C5C"/>
    <w:rsid w:val="009A4178"/>
    <w:rsid w:val="009A41B4"/>
    <w:rsid w:val="009A4569"/>
    <w:rsid w:val="009A4FC9"/>
    <w:rsid w:val="009A54A7"/>
    <w:rsid w:val="009A5639"/>
    <w:rsid w:val="009A5712"/>
    <w:rsid w:val="009A572C"/>
    <w:rsid w:val="009A5EDA"/>
    <w:rsid w:val="009A6309"/>
    <w:rsid w:val="009A7AAC"/>
    <w:rsid w:val="009A7B5B"/>
    <w:rsid w:val="009A7BD0"/>
    <w:rsid w:val="009B0A6C"/>
    <w:rsid w:val="009B0C95"/>
    <w:rsid w:val="009B126C"/>
    <w:rsid w:val="009B1BAF"/>
    <w:rsid w:val="009B208C"/>
    <w:rsid w:val="009B286C"/>
    <w:rsid w:val="009B2E98"/>
    <w:rsid w:val="009B339F"/>
    <w:rsid w:val="009B3B24"/>
    <w:rsid w:val="009B43AE"/>
    <w:rsid w:val="009B491D"/>
    <w:rsid w:val="009B4BED"/>
    <w:rsid w:val="009B5549"/>
    <w:rsid w:val="009B5DB7"/>
    <w:rsid w:val="009B67EC"/>
    <w:rsid w:val="009B69BB"/>
    <w:rsid w:val="009B73B1"/>
    <w:rsid w:val="009B7D0C"/>
    <w:rsid w:val="009C00A8"/>
    <w:rsid w:val="009C0679"/>
    <w:rsid w:val="009C191C"/>
    <w:rsid w:val="009C1DAC"/>
    <w:rsid w:val="009C2BCD"/>
    <w:rsid w:val="009C3651"/>
    <w:rsid w:val="009C38DB"/>
    <w:rsid w:val="009C3968"/>
    <w:rsid w:val="009C3985"/>
    <w:rsid w:val="009C39DD"/>
    <w:rsid w:val="009C4455"/>
    <w:rsid w:val="009C5498"/>
    <w:rsid w:val="009C612C"/>
    <w:rsid w:val="009C61D9"/>
    <w:rsid w:val="009C62AC"/>
    <w:rsid w:val="009C6DF8"/>
    <w:rsid w:val="009C71AF"/>
    <w:rsid w:val="009C7674"/>
    <w:rsid w:val="009C7C24"/>
    <w:rsid w:val="009D02A7"/>
    <w:rsid w:val="009D0901"/>
    <w:rsid w:val="009D0B33"/>
    <w:rsid w:val="009D14EE"/>
    <w:rsid w:val="009D1DDD"/>
    <w:rsid w:val="009D20C0"/>
    <w:rsid w:val="009D23A2"/>
    <w:rsid w:val="009D47E6"/>
    <w:rsid w:val="009D4BD1"/>
    <w:rsid w:val="009D4D38"/>
    <w:rsid w:val="009D59A3"/>
    <w:rsid w:val="009D5ED2"/>
    <w:rsid w:val="009D5F4E"/>
    <w:rsid w:val="009D61DA"/>
    <w:rsid w:val="009D6487"/>
    <w:rsid w:val="009D7809"/>
    <w:rsid w:val="009D7B11"/>
    <w:rsid w:val="009D7C40"/>
    <w:rsid w:val="009E0002"/>
    <w:rsid w:val="009E0654"/>
    <w:rsid w:val="009E0710"/>
    <w:rsid w:val="009E0820"/>
    <w:rsid w:val="009E0B1A"/>
    <w:rsid w:val="009E0C62"/>
    <w:rsid w:val="009E0E77"/>
    <w:rsid w:val="009E12DC"/>
    <w:rsid w:val="009E1C2B"/>
    <w:rsid w:val="009E1DD4"/>
    <w:rsid w:val="009E1E5A"/>
    <w:rsid w:val="009E3BF6"/>
    <w:rsid w:val="009E3C7D"/>
    <w:rsid w:val="009E4B10"/>
    <w:rsid w:val="009E4B38"/>
    <w:rsid w:val="009E4B43"/>
    <w:rsid w:val="009E51D6"/>
    <w:rsid w:val="009E5DF9"/>
    <w:rsid w:val="009E5FA9"/>
    <w:rsid w:val="009E634F"/>
    <w:rsid w:val="009E6B2E"/>
    <w:rsid w:val="009E705F"/>
    <w:rsid w:val="009E78EA"/>
    <w:rsid w:val="009F09D3"/>
    <w:rsid w:val="009F0D95"/>
    <w:rsid w:val="009F0E98"/>
    <w:rsid w:val="009F2F52"/>
    <w:rsid w:val="009F30EF"/>
    <w:rsid w:val="009F33CE"/>
    <w:rsid w:val="009F3630"/>
    <w:rsid w:val="009F3D01"/>
    <w:rsid w:val="009F41AE"/>
    <w:rsid w:val="009F41E8"/>
    <w:rsid w:val="009F6B0A"/>
    <w:rsid w:val="009F6C32"/>
    <w:rsid w:val="009F6D86"/>
    <w:rsid w:val="009F73D8"/>
    <w:rsid w:val="009F74F6"/>
    <w:rsid w:val="009F7677"/>
    <w:rsid w:val="009F76FC"/>
    <w:rsid w:val="009F79A3"/>
    <w:rsid w:val="00A01BF0"/>
    <w:rsid w:val="00A022AF"/>
    <w:rsid w:val="00A0286C"/>
    <w:rsid w:val="00A02A47"/>
    <w:rsid w:val="00A03A96"/>
    <w:rsid w:val="00A042DF"/>
    <w:rsid w:val="00A04922"/>
    <w:rsid w:val="00A04B19"/>
    <w:rsid w:val="00A06CE9"/>
    <w:rsid w:val="00A10344"/>
    <w:rsid w:val="00A1040C"/>
    <w:rsid w:val="00A108F2"/>
    <w:rsid w:val="00A10B0F"/>
    <w:rsid w:val="00A10BEE"/>
    <w:rsid w:val="00A110A3"/>
    <w:rsid w:val="00A1130B"/>
    <w:rsid w:val="00A11DC3"/>
    <w:rsid w:val="00A12233"/>
    <w:rsid w:val="00A12504"/>
    <w:rsid w:val="00A12F7E"/>
    <w:rsid w:val="00A1496F"/>
    <w:rsid w:val="00A14C91"/>
    <w:rsid w:val="00A155CF"/>
    <w:rsid w:val="00A1646F"/>
    <w:rsid w:val="00A17130"/>
    <w:rsid w:val="00A179E1"/>
    <w:rsid w:val="00A201EC"/>
    <w:rsid w:val="00A204B5"/>
    <w:rsid w:val="00A20549"/>
    <w:rsid w:val="00A20961"/>
    <w:rsid w:val="00A2152E"/>
    <w:rsid w:val="00A223C9"/>
    <w:rsid w:val="00A23044"/>
    <w:rsid w:val="00A24E49"/>
    <w:rsid w:val="00A25C08"/>
    <w:rsid w:val="00A2625B"/>
    <w:rsid w:val="00A2654E"/>
    <w:rsid w:val="00A2695E"/>
    <w:rsid w:val="00A27428"/>
    <w:rsid w:val="00A27D66"/>
    <w:rsid w:val="00A304F9"/>
    <w:rsid w:val="00A30A20"/>
    <w:rsid w:val="00A30E9B"/>
    <w:rsid w:val="00A311A0"/>
    <w:rsid w:val="00A314E0"/>
    <w:rsid w:val="00A318D3"/>
    <w:rsid w:val="00A31A43"/>
    <w:rsid w:val="00A31EE1"/>
    <w:rsid w:val="00A327BD"/>
    <w:rsid w:val="00A32F36"/>
    <w:rsid w:val="00A33216"/>
    <w:rsid w:val="00A33A0D"/>
    <w:rsid w:val="00A342F5"/>
    <w:rsid w:val="00A34F5E"/>
    <w:rsid w:val="00A35757"/>
    <w:rsid w:val="00A36B9C"/>
    <w:rsid w:val="00A37014"/>
    <w:rsid w:val="00A3703A"/>
    <w:rsid w:val="00A37104"/>
    <w:rsid w:val="00A371DF"/>
    <w:rsid w:val="00A37206"/>
    <w:rsid w:val="00A3728A"/>
    <w:rsid w:val="00A37677"/>
    <w:rsid w:val="00A37A91"/>
    <w:rsid w:val="00A40018"/>
    <w:rsid w:val="00A415FD"/>
    <w:rsid w:val="00A41A9F"/>
    <w:rsid w:val="00A41EB5"/>
    <w:rsid w:val="00A41F5D"/>
    <w:rsid w:val="00A4278E"/>
    <w:rsid w:val="00A431AA"/>
    <w:rsid w:val="00A43835"/>
    <w:rsid w:val="00A441FE"/>
    <w:rsid w:val="00A44516"/>
    <w:rsid w:val="00A4479A"/>
    <w:rsid w:val="00A44A1E"/>
    <w:rsid w:val="00A457A7"/>
    <w:rsid w:val="00A459FC"/>
    <w:rsid w:val="00A45BFE"/>
    <w:rsid w:val="00A4616A"/>
    <w:rsid w:val="00A46318"/>
    <w:rsid w:val="00A4729F"/>
    <w:rsid w:val="00A4741F"/>
    <w:rsid w:val="00A5022E"/>
    <w:rsid w:val="00A503C1"/>
    <w:rsid w:val="00A50400"/>
    <w:rsid w:val="00A508DD"/>
    <w:rsid w:val="00A50CE3"/>
    <w:rsid w:val="00A50FA3"/>
    <w:rsid w:val="00A51523"/>
    <w:rsid w:val="00A51D4F"/>
    <w:rsid w:val="00A522CC"/>
    <w:rsid w:val="00A52D36"/>
    <w:rsid w:val="00A52E28"/>
    <w:rsid w:val="00A52EB3"/>
    <w:rsid w:val="00A52F06"/>
    <w:rsid w:val="00A53CED"/>
    <w:rsid w:val="00A53D6C"/>
    <w:rsid w:val="00A5412B"/>
    <w:rsid w:val="00A54FC8"/>
    <w:rsid w:val="00A5527C"/>
    <w:rsid w:val="00A55DA6"/>
    <w:rsid w:val="00A5643D"/>
    <w:rsid w:val="00A567BD"/>
    <w:rsid w:val="00A56901"/>
    <w:rsid w:val="00A56D10"/>
    <w:rsid w:val="00A572E9"/>
    <w:rsid w:val="00A57659"/>
    <w:rsid w:val="00A57670"/>
    <w:rsid w:val="00A57773"/>
    <w:rsid w:val="00A5795E"/>
    <w:rsid w:val="00A600F7"/>
    <w:rsid w:val="00A60184"/>
    <w:rsid w:val="00A60243"/>
    <w:rsid w:val="00A605C1"/>
    <w:rsid w:val="00A6064F"/>
    <w:rsid w:val="00A60663"/>
    <w:rsid w:val="00A61697"/>
    <w:rsid w:val="00A61EF1"/>
    <w:rsid w:val="00A62556"/>
    <w:rsid w:val="00A630A9"/>
    <w:rsid w:val="00A63C05"/>
    <w:rsid w:val="00A641AA"/>
    <w:rsid w:val="00A6544C"/>
    <w:rsid w:val="00A65520"/>
    <w:rsid w:val="00A65CB9"/>
    <w:rsid w:val="00A668A9"/>
    <w:rsid w:val="00A669AE"/>
    <w:rsid w:val="00A674DA"/>
    <w:rsid w:val="00A67D33"/>
    <w:rsid w:val="00A70740"/>
    <w:rsid w:val="00A71130"/>
    <w:rsid w:val="00A71DA1"/>
    <w:rsid w:val="00A71F53"/>
    <w:rsid w:val="00A72012"/>
    <w:rsid w:val="00A720FF"/>
    <w:rsid w:val="00A72161"/>
    <w:rsid w:val="00A7277C"/>
    <w:rsid w:val="00A73302"/>
    <w:rsid w:val="00A7344D"/>
    <w:rsid w:val="00A734AF"/>
    <w:rsid w:val="00A739A5"/>
    <w:rsid w:val="00A7455B"/>
    <w:rsid w:val="00A74A01"/>
    <w:rsid w:val="00A74B4E"/>
    <w:rsid w:val="00A75168"/>
    <w:rsid w:val="00A764B3"/>
    <w:rsid w:val="00A76CEE"/>
    <w:rsid w:val="00A77057"/>
    <w:rsid w:val="00A770AB"/>
    <w:rsid w:val="00A776DD"/>
    <w:rsid w:val="00A77B94"/>
    <w:rsid w:val="00A77C40"/>
    <w:rsid w:val="00A8052A"/>
    <w:rsid w:val="00A81444"/>
    <w:rsid w:val="00A8153A"/>
    <w:rsid w:val="00A82E71"/>
    <w:rsid w:val="00A8383D"/>
    <w:rsid w:val="00A84080"/>
    <w:rsid w:val="00A840E5"/>
    <w:rsid w:val="00A8453F"/>
    <w:rsid w:val="00A85413"/>
    <w:rsid w:val="00A85560"/>
    <w:rsid w:val="00A863F0"/>
    <w:rsid w:val="00A86D9A"/>
    <w:rsid w:val="00A870C8"/>
    <w:rsid w:val="00A90481"/>
    <w:rsid w:val="00A9048A"/>
    <w:rsid w:val="00A90977"/>
    <w:rsid w:val="00A909C9"/>
    <w:rsid w:val="00A90CE6"/>
    <w:rsid w:val="00A919DB"/>
    <w:rsid w:val="00A92427"/>
    <w:rsid w:val="00A92817"/>
    <w:rsid w:val="00A928E6"/>
    <w:rsid w:val="00A9380F"/>
    <w:rsid w:val="00A93BD5"/>
    <w:rsid w:val="00A94894"/>
    <w:rsid w:val="00A94992"/>
    <w:rsid w:val="00A949F2"/>
    <w:rsid w:val="00A94CBE"/>
    <w:rsid w:val="00A95DD0"/>
    <w:rsid w:val="00A9672B"/>
    <w:rsid w:val="00A970BE"/>
    <w:rsid w:val="00A973C5"/>
    <w:rsid w:val="00A97981"/>
    <w:rsid w:val="00A97DB8"/>
    <w:rsid w:val="00AA019D"/>
    <w:rsid w:val="00AA11F7"/>
    <w:rsid w:val="00AA15B9"/>
    <w:rsid w:val="00AA1D99"/>
    <w:rsid w:val="00AA1E63"/>
    <w:rsid w:val="00AA2271"/>
    <w:rsid w:val="00AA2B3C"/>
    <w:rsid w:val="00AA2DDC"/>
    <w:rsid w:val="00AA303F"/>
    <w:rsid w:val="00AA3551"/>
    <w:rsid w:val="00AA3B34"/>
    <w:rsid w:val="00AA3DCC"/>
    <w:rsid w:val="00AA3F39"/>
    <w:rsid w:val="00AA5234"/>
    <w:rsid w:val="00AA54D6"/>
    <w:rsid w:val="00AA5C56"/>
    <w:rsid w:val="00AA6493"/>
    <w:rsid w:val="00AA64C8"/>
    <w:rsid w:val="00AA6699"/>
    <w:rsid w:val="00AA6F4A"/>
    <w:rsid w:val="00AA72FF"/>
    <w:rsid w:val="00AB246C"/>
    <w:rsid w:val="00AB24A1"/>
    <w:rsid w:val="00AB2986"/>
    <w:rsid w:val="00AB2A52"/>
    <w:rsid w:val="00AB2E36"/>
    <w:rsid w:val="00AB2EAC"/>
    <w:rsid w:val="00AB2F57"/>
    <w:rsid w:val="00AB3051"/>
    <w:rsid w:val="00AB3AF4"/>
    <w:rsid w:val="00AB444E"/>
    <w:rsid w:val="00AB46BD"/>
    <w:rsid w:val="00AB4CC2"/>
    <w:rsid w:val="00AB54C3"/>
    <w:rsid w:val="00AB5C5F"/>
    <w:rsid w:val="00AB5D68"/>
    <w:rsid w:val="00AB638A"/>
    <w:rsid w:val="00AB6909"/>
    <w:rsid w:val="00AB71FE"/>
    <w:rsid w:val="00AB7983"/>
    <w:rsid w:val="00AC0BFC"/>
    <w:rsid w:val="00AC13FB"/>
    <w:rsid w:val="00AC17D4"/>
    <w:rsid w:val="00AC195F"/>
    <w:rsid w:val="00AC1A15"/>
    <w:rsid w:val="00AC2F1A"/>
    <w:rsid w:val="00AC306C"/>
    <w:rsid w:val="00AC55BB"/>
    <w:rsid w:val="00AC5B7C"/>
    <w:rsid w:val="00AC5FA5"/>
    <w:rsid w:val="00AC6CCB"/>
    <w:rsid w:val="00AC779A"/>
    <w:rsid w:val="00AC790B"/>
    <w:rsid w:val="00AC7D29"/>
    <w:rsid w:val="00AD027B"/>
    <w:rsid w:val="00AD0592"/>
    <w:rsid w:val="00AD07ED"/>
    <w:rsid w:val="00AD1557"/>
    <w:rsid w:val="00AD17AE"/>
    <w:rsid w:val="00AD1B79"/>
    <w:rsid w:val="00AD1E6A"/>
    <w:rsid w:val="00AD244F"/>
    <w:rsid w:val="00AD272C"/>
    <w:rsid w:val="00AD2C26"/>
    <w:rsid w:val="00AD2FA3"/>
    <w:rsid w:val="00AD3229"/>
    <w:rsid w:val="00AD3315"/>
    <w:rsid w:val="00AD34BC"/>
    <w:rsid w:val="00AD37B8"/>
    <w:rsid w:val="00AD40EE"/>
    <w:rsid w:val="00AD4268"/>
    <w:rsid w:val="00AD46A5"/>
    <w:rsid w:val="00AD553E"/>
    <w:rsid w:val="00AD55AA"/>
    <w:rsid w:val="00AD5946"/>
    <w:rsid w:val="00AD5949"/>
    <w:rsid w:val="00AD67AC"/>
    <w:rsid w:val="00AD716B"/>
    <w:rsid w:val="00AD7695"/>
    <w:rsid w:val="00AD76BF"/>
    <w:rsid w:val="00AD76FA"/>
    <w:rsid w:val="00AD7884"/>
    <w:rsid w:val="00AD78FF"/>
    <w:rsid w:val="00AD7CD7"/>
    <w:rsid w:val="00AE033E"/>
    <w:rsid w:val="00AE0D9A"/>
    <w:rsid w:val="00AE0E71"/>
    <w:rsid w:val="00AE123C"/>
    <w:rsid w:val="00AE18FC"/>
    <w:rsid w:val="00AE2117"/>
    <w:rsid w:val="00AE2351"/>
    <w:rsid w:val="00AE27F5"/>
    <w:rsid w:val="00AE3075"/>
    <w:rsid w:val="00AE359F"/>
    <w:rsid w:val="00AE424D"/>
    <w:rsid w:val="00AE434C"/>
    <w:rsid w:val="00AE43A9"/>
    <w:rsid w:val="00AE4445"/>
    <w:rsid w:val="00AE593A"/>
    <w:rsid w:val="00AE5BCA"/>
    <w:rsid w:val="00AE72C2"/>
    <w:rsid w:val="00AE73A2"/>
    <w:rsid w:val="00AF0475"/>
    <w:rsid w:val="00AF0710"/>
    <w:rsid w:val="00AF12D2"/>
    <w:rsid w:val="00AF2614"/>
    <w:rsid w:val="00AF27B8"/>
    <w:rsid w:val="00AF28AE"/>
    <w:rsid w:val="00AF33B2"/>
    <w:rsid w:val="00AF35CB"/>
    <w:rsid w:val="00AF364B"/>
    <w:rsid w:val="00AF4AFC"/>
    <w:rsid w:val="00AF57A8"/>
    <w:rsid w:val="00AF57E7"/>
    <w:rsid w:val="00AF5C41"/>
    <w:rsid w:val="00AF5D06"/>
    <w:rsid w:val="00AF5F20"/>
    <w:rsid w:val="00AF6593"/>
    <w:rsid w:val="00AF6A79"/>
    <w:rsid w:val="00AF6B1B"/>
    <w:rsid w:val="00AF6C09"/>
    <w:rsid w:val="00AF6FFD"/>
    <w:rsid w:val="00AF7F2B"/>
    <w:rsid w:val="00B001A2"/>
    <w:rsid w:val="00B00A0A"/>
    <w:rsid w:val="00B00E29"/>
    <w:rsid w:val="00B01398"/>
    <w:rsid w:val="00B013B1"/>
    <w:rsid w:val="00B01658"/>
    <w:rsid w:val="00B01D85"/>
    <w:rsid w:val="00B01D89"/>
    <w:rsid w:val="00B01FC6"/>
    <w:rsid w:val="00B025C0"/>
    <w:rsid w:val="00B0355D"/>
    <w:rsid w:val="00B03F35"/>
    <w:rsid w:val="00B0413F"/>
    <w:rsid w:val="00B0435F"/>
    <w:rsid w:val="00B04B4C"/>
    <w:rsid w:val="00B0510F"/>
    <w:rsid w:val="00B0542D"/>
    <w:rsid w:val="00B060D0"/>
    <w:rsid w:val="00B0634B"/>
    <w:rsid w:val="00B06680"/>
    <w:rsid w:val="00B06F1B"/>
    <w:rsid w:val="00B07218"/>
    <w:rsid w:val="00B077E8"/>
    <w:rsid w:val="00B108CF"/>
    <w:rsid w:val="00B11D00"/>
    <w:rsid w:val="00B11F49"/>
    <w:rsid w:val="00B12E09"/>
    <w:rsid w:val="00B13065"/>
    <w:rsid w:val="00B13400"/>
    <w:rsid w:val="00B138C0"/>
    <w:rsid w:val="00B1469A"/>
    <w:rsid w:val="00B147E5"/>
    <w:rsid w:val="00B14C7C"/>
    <w:rsid w:val="00B14EAA"/>
    <w:rsid w:val="00B1549F"/>
    <w:rsid w:val="00B15591"/>
    <w:rsid w:val="00B159AD"/>
    <w:rsid w:val="00B16295"/>
    <w:rsid w:val="00B175CB"/>
    <w:rsid w:val="00B20767"/>
    <w:rsid w:val="00B21001"/>
    <w:rsid w:val="00B2110E"/>
    <w:rsid w:val="00B213DB"/>
    <w:rsid w:val="00B2199E"/>
    <w:rsid w:val="00B2208E"/>
    <w:rsid w:val="00B22637"/>
    <w:rsid w:val="00B22958"/>
    <w:rsid w:val="00B2403F"/>
    <w:rsid w:val="00B24C01"/>
    <w:rsid w:val="00B24EF4"/>
    <w:rsid w:val="00B2510E"/>
    <w:rsid w:val="00B25508"/>
    <w:rsid w:val="00B25F4D"/>
    <w:rsid w:val="00B267AB"/>
    <w:rsid w:val="00B26B41"/>
    <w:rsid w:val="00B26E71"/>
    <w:rsid w:val="00B26F3A"/>
    <w:rsid w:val="00B27979"/>
    <w:rsid w:val="00B30130"/>
    <w:rsid w:val="00B3016B"/>
    <w:rsid w:val="00B30E15"/>
    <w:rsid w:val="00B3116A"/>
    <w:rsid w:val="00B31252"/>
    <w:rsid w:val="00B31896"/>
    <w:rsid w:val="00B32869"/>
    <w:rsid w:val="00B328F8"/>
    <w:rsid w:val="00B32AF6"/>
    <w:rsid w:val="00B331E2"/>
    <w:rsid w:val="00B339F9"/>
    <w:rsid w:val="00B34018"/>
    <w:rsid w:val="00B340AB"/>
    <w:rsid w:val="00B34731"/>
    <w:rsid w:val="00B34BD4"/>
    <w:rsid w:val="00B34F97"/>
    <w:rsid w:val="00B35119"/>
    <w:rsid w:val="00B35446"/>
    <w:rsid w:val="00B35F6E"/>
    <w:rsid w:val="00B3602C"/>
    <w:rsid w:val="00B3627D"/>
    <w:rsid w:val="00B36BD0"/>
    <w:rsid w:val="00B36F34"/>
    <w:rsid w:val="00B371AB"/>
    <w:rsid w:val="00B373E0"/>
    <w:rsid w:val="00B40000"/>
    <w:rsid w:val="00B40172"/>
    <w:rsid w:val="00B40375"/>
    <w:rsid w:val="00B40968"/>
    <w:rsid w:val="00B42602"/>
    <w:rsid w:val="00B429FD"/>
    <w:rsid w:val="00B44F56"/>
    <w:rsid w:val="00B4537A"/>
    <w:rsid w:val="00B45818"/>
    <w:rsid w:val="00B45915"/>
    <w:rsid w:val="00B46111"/>
    <w:rsid w:val="00B4619D"/>
    <w:rsid w:val="00B46A2F"/>
    <w:rsid w:val="00B46B2E"/>
    <w:rsid w:val="00B46FC3"/>
    <w:rsid w:val="00B470AD"/>
    <w:rsid w:val="00B475B7"/>
    <w:rsid w:val="00B477FC"/>
    <w:rsid w:val="00B47ADE"/>
    <w:rsid w:val="00B50DAA"/>
    <w:rsid w:val="00B513C8"/>
    <w:rsid w:val="00B51CC9"/>
    <w:rsid w:val="00B5279E"/>
    <w:rsid w:val="00B52EB5"/>
    <w:rsid w:val="00B53956"/>
    <w:rsid w:val="00B54241"/>
    <w:rsid w:val="00B54523"/>
    <w:rsid w:val="00B54A70"/>
    <w:rsid w:val="00B55143"/>
    <w:rsid w:val="00B553E3"/>
    <w:rsid w:val="00B55786"/>
    <w:rsid w:val="00B56957"/>
    <w:rsid w:val="00B5699A"/>
    <w:rsid w:val="00B5772A"/>
    <w:rsid w:val="00B613B2"/>
    <w:rsid w:val="00B618BD"/>
    <w:rsid w:val="00B62143"/>
    <w:rsid w:val="00B62507"/>
    <w:rsid w:val="00B62CC2"/>
    <w:rsid w:val="00B63255"/>
    <w:rsid w:val="00B634F0"/>
    <w:rsid w:val="00B649E5"/>
    <w:rsid w:val="00B64C5F"/>
    <w:rsid w:val="00B64C78"/>
    <w:rsid w:val="00B64F9A"/>
    <w:rsid w:val="00B65398"/>
    <w:rsid w:val="00B65A7B"/>
    <w:rsid w:val="00B65E3A"/>
    <w:rsid w:val="00B669E9"/>
    <w:rsid w:val="00B66A51"/>
    <w:rsid w:val="00B66C7C"/>
    <w:rsid w:val="00B66F73"/>
    <w:rsid w:val="00B6734F"/>
    <w:rsid w:val="00B70B0F"/>
    <w:rsid w:val="00B70F2E"/>
    <w:rsid w:val="00B7153A"/>
    <w:rsid w:val="00B71840"/>
    <w:rsid w:val="00B71A01"/>
    <w:rsid w:val="00B71A8A"/>
    <w:rsid w:val="00B71EC4"/>
    <w:rsid w:val="00B72B13"/>
    <w:rsid w:val="00B73EC7"/>
    <w:rsid w:val="00B7454B"/>
    <w:rsid w:val="00B74994"/>
    <w:rsid w:val="00B74B7C"/>
    <w:rsid w:val="00B75709"/>
    <w:rsid w:val="00B76292"/>
    <w:rsid w:val="00B772F6"/>
    <w:rsid w:val="00B7752F"/>
    <w:rsid w:val="00B77614"/>
    <w:rsid w:val="00B776D0"/>
    <w:rsid w:val="00B8054C"/>
    <w:rsid w:val="00B80977"/>
    <w:rsid w:val="00B80E98"/>
    <w:rsid w:val="00B819C0"/>
    <w:rsid w:val="00B82265"/>
    <w:rsid w:val="00B84D4A"/>
    <w:rsid w:val="00B85720"/>
    <w:rsid w:val="00B8574F"/>
    <w:rsid w:val="00B86314"/>
    <w:rsid w:val="00B86B0A"/>
    <w:rsid w:val="00B8747A"/>
    <w:rsid w:val="00B90321"/>
    <w:rsid w:val="00B90AC2"/>
    <w:rsid w:val="00B90CA9"/>
    <w:rsid w:val="00B90F45"/>
    <w:rsid w:val="00B914A1"/>
    <w:rsid w:val="00B91ED3"/>
    <w:rsid w:val="00B920AE"/>
    <w:rsid w:val="00B92467"/>
    <w:rsid w:val="00B93664"/>
    <w:rsid w:val="00B93940"/>
    <w:rsid w:val="00B93F91"/>
    <w:rsid w:val="00B9402A"/>
    <w:rsid w:val="00B94D91"/>
    <w:rsid w:val="00B9571F"/>
    <w:rsid w:val="00B95FD6"/>
    <w:rsid w:val="00B963C9"/>
    <w:rsid w:val="00B96595"/>
    <w:rsid w:val="00B965A3"/>
    <w:rsid w:val="00B966EE"/>
    <w:rsid w:val="00B9677D"/>
    <w:rsid w:val="00B97452"/>
    <w:rsid w:val="00B97D30"/>
    <w:rsid w:val="00BA034F"/>
    <w:rsid w:val="00BA131D"/>
    <w:rsid w:val="00BA157A"/>
    <w:rsid w:val="00BA1E8B"/>
    <w:rsid w:val="00BA1ED2"/>
    <w:rsid w:val="00BA217A"/>
    <w:rsid w:val="00BA2516"/>
    <w:rsid w:val="00BA29E1"/>
    <w:rsid w:val="00BA2D32"/>
    <w:rsid w:val="00BA4102"/>
    <w:rsid w:val="00BA420F"/>
    <w:rsid w:val="00BA435F"/>
    <w:rsid w:val="00BA453E"/>
    <w:rsid w:val="00BA4A11"/>
    <w:rsid w:val="00BA4A91"/>
    <w:rsid w:val="00BA557C"/>
    <w:rsid w:val="00BA5A53"/>
    <w:rsid w:val="00BA5D91"/>
    <w:rsid w:val="00BA5DDA"/>
    <w:rsid w:val="00BA68B2"/>
    <w:rsid w:val="00BA76EF"/>
    <w:rsid w:val="00BA7B33"/>
    <w:rsid w:val="00BA7F1B"/>
    <w:rsid w:val="00BA7FB2"/>
    <w:rsid w:val="00BB0322"/>
    <w:rsid w:val="00BB082D"/>
    <w:rsid w:val="00BB0954"/>
    <w:rsid w:val="00BB1517"/>
    <w:rsid w:val="00BB175F"/>
    <w:rsid w:val="00BB1A2C"/>
    <w:rsid w:val="00BB210A"/>
    <w:rsid w:val="00BB2CB3"/>
    <w:rsid w:val="00BB2EDB"/>
    <w:rsid w:val="00BB3049"/>
    <w:rsid w:val="00BB3216"/>
    <w:rsid w:val="00BB35E1"/>
    <w:rsid w:val="00BB3A68"/>
    <w:rsid w:val="00BB4C8B"/>
    <w:rsid w:val="00BB4DF9"/>
    <w:rsid w:val="00BB4E3A"/>
    <w:rsid w:val="00BB54C7"/>
    <w:rsid w:val="00BB5856"/>
    <w:rsid w:val="00BB715A"/>
    <w:rsid w:val="00BB7B90"/>
    <w:rsid w:val="00BC0025"/>
    <w:rsid w:val="00BC0314"/>
    <w:rsid w:val="00BC09E6"/>
    <w:rsid w:val="00BC0B22"/>
    <w:rsid w:val="00BC0CA5"/>
    <w:rsid w:val="00BC11D7"/>
    <w:rsid w:val="00BC12CE"/>
    <w:rsid w:val="00BC13EB"/>
    <w:rsid w:val="00BC1C50"/>
    <w:rsid w:val="00BC1F1E"/>
    <w:rsid w:val="00BC24D3"/>
    <w:rsid w:val="00BC2CAA"/>
    <w:rsid w:val="00BC2F1D"/>
    <w:rsid w:val="00BC3AE9"/>
    <w:rsid w:val="00BC457B"/>
    <w:rsid w:val="00BC5236"/>
    <w:rsid w:val="00BC52E1"/>
    <w:rsid w:val="00BC5EE9"/>
    <w:rsid w:val="00BC5F53"/>
    <w:rsid w:val="00BC6243"/>
    <w:rsid w:val="00BC672D"/>
    <w:rsid w:val="00BC6888"/>
    <w:rsid w:val="00BC6E93"/>
    <w:rsid w:val="00BC7359"/>
    <w:rsid w:val="00BC74E6"/>
    <w:rsid w:val="00BC7B23"/>
    <w:rsid w:val="00BD039D"/>
    <w:rsid w:val="00BD0777"/>
    <w:rsid w:val="00BD1282"/>
    <w:rsid w:val="00BD2977"/>
    <w:rsid w:val="00BD31FC"/>
    <w:rsid w:val="00BD451E"/>
    <w:rsid w:val="00BD4641"/>
    <w:rsid w:val="00BD4F97"/>
    <w:rsid w:val="00BD540F"/>
    <w:rsid w:val="00BD5911"/>
    <w:rsid w:val="00BD598A"/>
    <w:rsid w:val="00BD5D7D"/>
    <w:rsid w:val="00BD6277"/>
    <w:rsid w:val="00BD6AF7"/>
    <w:rsid w:val="00BD716E"/>
    <w:rsid w:val="00BD75CC"/>
    <w:rsid w:val="00BD7910"/>
    <w:rsid w:val="00BE0FA7"/>
    <w:rsid w:val="00BE1D5C"/>
    <w:rsid w:val="00BE1F2B"/>
    <w:rsid w:val="00BE2BCC"/>
    <w:rsid w:val="00BE3339"/>
    <w:rsid w:val="00BE35C3"/>
    <w:rsid w:val="00BE3985"/>
    <w:rsid w:val="00BE42CA"/>
    <w:rsid w:val="00BE488E"/>
    <w:rsid w:val="00BE53D1"/>
    <w:rsid w:val="00BE565D"/>
    <w:rsid w:val="00BE5774"/>
    <w:rsid w:val="00BE5B28"/>
    <w:rsid w:val="00BE5F93"/>
    <w:rsid w:val="00BE60BD"/>
    <w:rsid w:val="00BE69A6"/>
    <w:rsid w:val="00BF02D5"/>
    <w:rsid w:val="00BF03EA"/>
    <w:rsid w:val="00BF048E"/>
    <w:rsid w:val="00BF0720"/>
    <w:rsid w:val="00BF1729"/>
    <w:rsid w:val="00BF1733"/>
    <w:rsid w:val="00BF1C55"/>
    <w:rsid w:val="00BF1C98"/>
    <w:rsid w:val="00BF237D"/>
    <w:rsid w:val="00BF2748"/>
    <w:rsid w:val="00BF2A09"/>
    <w:rsid w:val="00BF2AA6"/>
    <w:rsid w:val="00BF2DEC"/>
    <w:rsid w:val="00BF2FC9"/>
    <w:rsid w:val="00BF3622"/>
    <w:rsid w:val="00BF52C7"/>
    <w:rsid w:val="00BF53A6"/>
    <w:rsid w:val="00BF557A"/>
    <w:rsid w:val="00BF56E0"/>
    <w:rsid w:val="00BF5F32"/>
    <w:rsid w:val="00BF6BDB"/>
    <w:rsid w:val="00BF6FBA"/>
    <w:rsid w:val="00BF7124"/>
    <w:rsid w:val="00BF7742"/>
    <w:rsid w:val="00BF77F5"/>
    <w:rsid w:val="00BF781D"/>
    <w:rsid w:val="00BF7CCD"/>
    <w:rsid w:val="00C00465"/>
    <w:rsid w:val="00C011BB"/>
    <w:rsid w:val="00C01453"/>
    <w:rsid w:val="00C01AD4"/>
    <w:rsid w:val="00C01DE4"/>
    <w:rsid w:val="00C02509"/>
    <w:rsid w:val="00C026B4"/>
    <w:rsid w:val="00C02E45"/>
    <w:rsid w:val="00C02E59"/>
    <w:rsid w:val="00C02F65"/>
    <w:rsid w:val="00C03446"/>
    <w:rsid w:val="00C051AC"/>
    <w:rsid w:val="00C07217"/>
    <w:rsid w:val="00C07543"/>
    <w:rsid w:val="00C1086C"/>
    <w:rsid w:val="00C10E43"/>
    <w:rsid w:val="00C118D6"/>
    <w:rsid w:val="00C118E6"/>
    <w:rsid w:val="00C12393"/>
    <w:rsid w:val="00C12BF2"/>
    <w:rsid w:val="00C14BA1"/>
    <w:rsid w:val="00C159E1"/>
    <w:rsid w:val="00C15F29"/>
    <w:rsid w:val="00C16192"/>
    <w:rsid w:val="00C161D5"/>
    <w:rsid w:val="00C1655E"/>
    <w:rsid w:val="00C165F6"/>
    <w:rsid w:val="00C16AA4"/>
    <w:rsid w:val="00C17384"/>
    <w:rsid w:val="00C17A31"/>
    <w:rsid w:val="00C17B6A"/>
    <w:rsid w:val="00C201AE"/>
    <w:rsid w:val="00C2154D"/>
    <w:rsid w:val="00C21711"/>
    <w:rsid w:val="00C2176A"/>
    <w:rsid w:val="00C21E79"/>
    <w:rsid w:val="00C22122"/>
    <w:rsid w:val="00C223CC"/>
    <w:rsid w:val="00C2252E"/>
    <w:rsid w:val="00C23C0B"/>
    <w:rsid w:val="00C23E07"/>
    <w:rsid w:val="00C24699"/>
    <w:rsid w:val="00C249C5"/>
    <w:rsid w:val="00C24F3F"/>
    <w:rsid w:val="00C25529"/>
    <w:rsid w:val="00C2577E"/>
    <w:rsid w:val="00C26470"/>
    <w:rsid w:val="00C26576"/>
    <w:rsid w:val="00C266D7"/>
    <w:rsid w:val="00C27445"/>
    <w:rsid w:val="00C27583"/>
    <w:rsid w:val="00C27967"/>
    <w:rsid w:val="00C27B81"/>
    <w:rsid w:val="00C3067E"/>
    <w:rsid w:val="00C306A2"/>
    <w:rsid w:val="00C30C6E"/>
    <w:rsid w:val="00C30D05"/>
    <w:rsid w:val="00C326A6"/>
    <w:rsid w:val="00C3281C"/>
    <w:rsid w:val="00C32D1E"/>
    <w:rsid w:val="00C33038"/>
    <w:rsid w:val="00C34988"/>
    <w:rsid w:val="00C35415"/>
    <w:rsid w:val="00C35873"/>
    <w:rsid w:val="00C35B21"/>
    <w:rsid w:val="00C35BCE"/>
    <w:rsid w:val="00C35C4F"/>
    <w:rsid w:val="00C35EE4"/>
    <w:rsid w:val="00C379EC"/>
    <w:rsid w:val="00C37A93"/>
    <w:rsid w:val="00C37C93"/>
    <w:rsid w:val="00C4043C"/>
    <w:rsid w:val="00C40609"/>
    <w:rsid w:val="00C41000"/>
    <w:rsid w:val="00C41228"/>
    <w:rsid w:val="00C42506"/>
    <w:rsid w:val="00C426DA"/>
    <w:rsid w:val="00C42AAB"/>
    <w:rsid w:val="00C42BDF"/>
    <w:rsid w:val="00C42FED"/>
    <w:rsid w:val="00C4322B"/>
    <w:rsid w:val="00C443CC"/>
    <w:rsid w:val="00C44584"/>
    <w:rsid w:val="00C45600"/>
    <w:rsid w:val="00C45945"/>
    <w:rsid w:val="00C4670C"/>
    <w:rsid w:val="00C46925"/>
    <w:rsid w:val="00C46AA1"/>
    <w:rsid w:val="00C46BC1"/>
    <w:rsid w:val="00C47287"/>
    <w:rsid w:val="00C472EE"/>
    <w:rsid w:val="00C47AFB"/>
    <w:rsid w:val="00C47F72"/>
    <w:rsid w:val="00C50370"/>
    <w:rsid w:val="00C50763"/>
    <w:rsid w:val="00C509D3"/>
    <w:rsid w:val="00C510CE"/>
    <w:rsid w:val="00C51741"/>
    <w:rsid w:val="00C519C2"/>
    <w:rsid w:val="00C51D6B"/>
    <w:rsid w:val="00C525B8"/>
    <w:rsid w:val="00C535E6"/>
    <w:rsid w:val="00C54233"/>
    <w:rsid w:val="00C54BCC"/>
    <w:rsid w:val="00C56DA9"/>
    <w:rsid w:val="00C56FA0"/>
    <w:rsid w:val="00C5751A"/>
    <w:rsid w:val="00C60065"/>
    <w:rsid w:val="00C604DD"/>
    <w:rsid w:val="00C60F19"/>
    <w:rsid w:val="00C615E3"/>
    <w:rsid w:val="00C6167D"/>
    <w:rsid w:val="00C62617"/>
    <w:rsid w:val="00C62AFD"/>
    <w:rsid w:val="00C633C6"/>
    <w:rsid w:val="00C63469"/>
    <w:rsid w:val="00C634AF"/>
    <w:rsid w:val="00C63709"/>
    <w:rsid w:val="00C63A2D"/>
    <w:rsid w:val="00C64469"/>
    <w:rsid w:val="00C65A82"/>
    <w:rsid w:val="00C65F5B"/>
    <w:rsid w:val="00C6603A"/>
    <w:rsid w:val="00C6658E"/>
    <w:rsid w:val="00C66C30"/>
    <w:rsid w:val="00C66D58"/>
    <w:rsid w:val="00C6728D"/>
    <w:rsid w:val="00C70880"/>
    <w:rsid w:val="00C70CDA"/>
    <w:rsid w:val="00C71466"/>
    <w:rsid w:val="00C71E29"/>
    <w:rsid w:val="00C71E9F"/>
    <w:rsid w:val="00C71F84"/>
    <w:rsid w:val="00C729FC"/>
    <w:rsid w:val="00C740FE"/>
    <w:rsid w:val="00C74B52"/>
    <w:rsid w:val="00C74EE1"/>
    <w:rsid w:val="00C74F25"/>
    <w:rsid w:val="00C7505F"/>
    <w:rsid w:val="00C752EC"/>
    <w:rsid w:val="00C75DA5"/>
    <w:rsid w:val="00C75E3F"/>
    <w:rsid w:val="00C7656E"/>
    <w:rsid w:val="00C76956"/>
    <w:rsid w:val="00C7792B"/>
    <w:rsid w:val="00C77951"/>
    <w:rsid w:val="00C806A5"/>
    <w:rsid w:val="00C80972"/>
    <w:rsid w:val="00C80D64"/>
    <w:rsid w:val="00C82395"/>
    <w:rsid w:val="00C824D6"/>
    <w:rsid w:val="00C8403C"/>
    <w:rsid w:val="00C84189"/>
    <w:rsid w:val="00C845C3"/>
    <w:rsid w:val="00C853DE"/>
    <w:rsid w:val="00C8555C"/>
    <w:rsid w:val="00C85932"/>
    <w:rsid w:val="00C85D07"/>
    <w:rsid w:val="00C85EFF"/>
    <w:rsid w:val="00C86306"/>
    <w:rsid w:val="00C86846"/>
    <w:rsid w:val="00C871EC"/>
    <w:rsid w:val="00C8745C"/>
    <w:rsid w:val="00C8745D"/>
    <w:rsid w:val="00C9059A"/>
    <w:rsid w:val="00C9089A"/>
    <w:rsid w:val="00C92002"/>
    <w:rsid w:val="00C92576"/>
    <w:rsid w:val="00C925EC"/>
    <w:rsid w:val="00C92C4A"/>
    <w:rsid w:val="00C931E8"/>
    <w:rsid w:val="00C93B20"/>
    <w:rsid w:val="00C93B87"/>
    <w:rsid w:val="00C9413F"/>
    <w:rsid w:val="00C94D66"/>
    <w:rsid w:val="00C96482"/>
    <w:rsid w:val="00C96948"/>
    <w:rsid w:val="00C97179"/>
    <w:rsid w:val="00C97583"/>
    <w:rsid w:val="00C97DFE"/>
    <w:rsid w:val="00CA097B"/>
    <w:rsid w:val="00CA0A97"/>
    <w:rsid w:val="00CA0E40"/>
    <w:rsid w:val="00CA17C9"/>
    <w:rsid w:val="00CA1953"/>
    <w:rsid w:val="00CA1E2B"/>
    <w:rsid w:val="00CA1FD2"/>
    <w:rsid w:val="00CA239B"/>
    <w:rsid w:val="00CA26F1"/>
    <w:rsid w:val="00CA2C4C"/>
    <w:rsid w:val="00CA2F69"/>
    <w:rsid w:val="00CA38DC"/>
    <w:rsid w:val="00CA3BA4"/>
    <w:rsid w:val="00CA430E"/>
    <w:rsid w:val="00CA4A20"/>
    <w:rsid w:val="00CA683E"/>
    <w:rsid w:val="00CA7A3A"/>
    <w:rsid w:val="00CA7AB0"/>
    <w:rsid w:val="00CA7E9B"/>
    <w:rsid w:val="00CB1597"/>
    <w:rsid w:val="00CB1993"/>
    <w:rsid w:val="00CB28C4"/>
    <w:rsid w:val="00CB2B42"/>
    <w:rsid w:val="00CB330E"/>
    <w:rsid w:val="00CB3382"/>
    <w:rsid w:val="00CB3A38"/>
    <w:rsid w:val="00CB3FF1"/>
    <w:rsid w:val="00CB41A2"/>
    <w:rsid w:val="00CB467F"/>
    <w:rsid w:val="00CB4E62"/>
    <w:rsid w:val="00CB57A7"/>
    <w:rsid w:val="00CB5EE1"/>
    <w:rsid w:val="00CB6A0D"/>
    <w:rsid w:val="00CC06AC"/>
    <w:rsid w:val="00CC134B"/>
    <w:rsid w:val="00CC1A98"/>
    <w:rsid w:val="00CC1C63"/>
    <w:rsid w:val="00CC1C74"/>
    <w:rsid w:val="00CC1D4C"/>
    <w:rsid w:val="00CC2733"/>
    <w:rsid w:val="00CC2FC5"/>
    <w:rsid w:val="00CC3273"/>
    <w:rsid w:val="00CC3659"/>
    <w:rsid w:val="00CC3664"/>
    <w:rsid w:val="00CC3948"/>
    <w:rsid w:val="00CC3CE6"/>
    <w:rsid w:val="00CC47B5"/>
    <w:rsid w:val="00CC4933"/>
    <w:rsid w:val="00CC4AE5"/>
    <w:rsid w:val="00CC5C5B"/>
    <w:rsid w:val="00CC5CBE"/>
    <w:rsid w:val="00CC5D3F"/>
    <w:rsid w:val="00CC6039"/>
    <w:rsid w:val="00CC6228"/>
    <w:rsid w:val="00CC6751"/>
    <w:rsid w:val="00CC6D0F"/>
    <w:rsid w:val="00CC6D25"/>
    <w:rsid w:val="00CC767B"/>
    <w:rsid w:val="00CC76CD"/>
    <w:rsid w:val="00CC78CC"/>
    <w:rsid w:val="00CC79BE"/>
    <w:rsid w:val="00CC7F7B"/>
    <w:rsid w:val="00CD0267"/>
    <w:rsid w:val="00CD1E99"/>
    <w:rsid w:val="00CD25F2"/>
    <w:rsid w:val="00CD2959"/>
    <w:rsid w:val="00CD2D88"/>
    <w:rsid w:val="00CD3352"/>
    <w:rsid w:val="00CD34DF"/>
    <w:rsid w:val="00CD36AA"/>
    <w:rsid w:val="00CD3BAD"/>
    <w:rsid w:val="00CD3CF3"/>
    <w:rsid w:val="00CD4114"/>
    <w:rsid w:val="00CD4996"/>
    <w:rsid w:val="00CD4A58"/>
    <w:rsid w:val="00CD50AC"/>
    <w:rsid w:val="00CD5411"/>
    <w:rsid w:val="00CD58D1"/>
    <w:rsid w:val="00CD5A0D"/>
    <w:rsid w:val="00CD5A6C"/>
    <w:rsid w:val="00CD5BC0"/>
    <w:rsid w:val="00CD5EE2"/>
    <w:rsid w:val="00CD66D5"/>
    <w:rsid w:val="00CD6842"/>
    <w:rsid w:val="00CD687D"/>
    <w:rsid w:val="00CD697D"/>
    <w:rsid w:val="00CD6D8C"/>
    <w:rsid w:val="00CD731E"/>
    <w:rsid w:val="00CD74F6"/>
    <w:rsid w:val="00CE01F6"/>
    <w:rsid w:val="00CE0393"/>
    <w:rsid w:val="00CE0E81"/>
    <w:rsid w:val="00CE1D1E"/>
    <w:rsid w:val="00CE245E"/>
    <w:rsid w:val="00CE246D"/>
    <w:rsid w:val="00CE27D1"/>
    <w:rsid w:val="00CE2AED"/>
    <w:rsid w:val="00CE2E74"/>
    <w:rsid w:val="00CE3449"/>
    <w:rsid w:val="00CE36A5"/>
    <w:rsid w:val="00CE3C77"/>
    <w:rsid w:val="00CE3C82"/>
    <w:rsid w:val="00CE3F6C"/>
    <w:rsid w:val="00CE3FEE"/>
    <w:rsid w:val="00CE431C"/>
    <w:rsid w:val="00CE43D8"/>
    <w:rsid w:val="00CE4456"/>
    <w:rsid w:val="00CE456D"/>
    <w:rsid w:val="00CE461C"/>
    <w:rsid w:val="00CE5287"/>
    <w:rsid w:val="00CE52BF"/>
    <w:rsid w:val="00CE610B"/>
    <w:rsid w:val="00CE743E"/>
    <w:rsid w:val="00CE7512"/>
    <w:rsid w:val="00CE75C1"/>
    <w:rsid w:val="00CE7660"/>
    <w:rsid w:val="00CE7C61"/>
    <w:rsid w:val="00CE7E16"/>
    <w:rsid w:val="00CF073C"/>
    <w:rsid w:val="00CF0DD3"/>
    <w:rsid w:val="00CF0DE3"/>
    <w:rsid w:val="00CF1071"/>
    <w:rsid w:val="00CF13C7"/>
    <w:rsid w:val="00CF16A9"/>
    <w:rsid w:val="00CF2034"/>
    <w:rsid w:val="00CF226C"/>
    <w:rsid w:val="00CF23C8"/>
    <w:rsid w:val="00CF32FF"/>
    <w:rsid w:val="00CF36A2"/>
    <w:rsid w:val="00CF3C90"/>
    <w:rsid w:val="00CF430A"/>
    <w:rsid w:val="00CF4F63"/>
    <w:rsid w:val="00CF54B1"/>
    <w:rsid w:val="00CF54CA"/>
    <w:rsid w:val="00CF5DED"/>
    <w:rsid w:val="00CF62EA"/>
    <w:rsid w:val="00CF6BC4"/>
    <w:rsid w:val="00CF748C"/>
    <w:rsid w:val="00CF778F"/>
    <w:rsid w:val="00CF7A14"/>
    <w:rsid w:val="00D00399"/>
    <w:rsid w:val="00D008EA"/>
    <w:rsid w:val="00D00CC1"/>
    <w:rsid w:val="00D012B1"/>
    <w:rsid w:val="00D015FE"/>
    <w:rsid w:val="00D01A82"/>
    <w:rsid w:val="00D01BFC"/>
    <w:rsid w:val="00D01E9D"/>
    <w:rsid w:val="00D02928"/>
    <w:rsid w:val="00D02B87"/>
    <w:rsid w:val="00D03733"/>
    <w:rsid w:val="00D03E1C"/>
    <w:rsid w:val="00D03EEB"/>
    <w:rsid w:val="00D04C0D"/>
    <w:rsid w:val="00D04F97"/>
    <w:rsid w:val="00D0553A"/>
    <w:rsid w:val="00D05C10"/>
    <w:rsid w:val="00D06444"/>
    <w:rsid w:val="00D073C1"/>
    <w:rsid w:val="00D10E73"/>
    <w:rsid w:val="00D11190"/>
    <w:rsid w:val="00D1176C"/>
    <w:rsid w:val="00D12454"/>
    <w:rsid w:val="00D129D7"/>
    <w:rsid w:val="00D12E12"/>
    <w:rsid w:val="00D13220"/>
    <w:rsid w:val="00D136D5"/>
    <w:rsid w:val="00D146DE"/>
    <w:rsid w:val="00D14833"/>
    <w:rsid w:val="00D148F1"/>
    <w:rsid w:val="00D15E86"/>
    <w:rsid w:val="00D16840"/>
    <w:rsid w:val="00D17BB8"/>
    <w:rsid w:val="00D17CCF"/>
    <w:rsid w:val="00D20854"/>
    <w:rsid w:val="00D20C0D"/>
    <w:rsid w:val="00D21649"/>
    <w:rsid w:val="00D21AAA"/>
    <w:rsid w:val="00D226FD"/>
    <w:rsid w:val="00D22740"/>
    <w:rsid w:val="00D2352E"/>
    <w:rsid w:val="00D23CC3"/>
    <w:rsid w:val="00D23E27"/>
    <w:rsid w:val="00D2407A"/>
    <w:rsid w:val="00D24574"/>
    <w:rsid w:val="00D24B4F"/>
    <w:rsid w:val="00D24CE3"/>
    <w:rsid w:val="00D254C9"/>
    <w:rsid w:val="00D25780"/>
    <w:rsid w:val="00D25C7F"/>
    <w:rsid w:val="00D25E93"/>
    <w:rsid w:val="00D2650B"/>
    <w:rsid w:val="00D26534"/>
    <w:rsid w:val="00D26C03"/>
    <w:rsid w:val="00D26E23"/>
    <w:rsid w:val="00D26EE2"/>
    <w:rsid w:val="00D27021"/>
    <w:rsid w:val="00D27099"/>
    <w:rsid w:val="00D2715E"/>
    <w:rsid w:val="00D307A8"/>
    <w:rsid w:val="00D31125"/>
    <w:rsid w:val="00D3148E"/>
    <w:rsid w:val="00D31537"/>
    <w:rsid w:val="00D32500"/>
    <w:rsid w:val="00D32BF7"/>
    <w:rsid w:val="00D33211"/>
    <w:rsid w:val="00D33860"/>
    <w:rsid w:val="00D345A9"/>
    <w:rsid w:val="00D34C1A"/>
    <w:rsid w:val="00D358FF"/>
    <w:rsid w:val="00D368EC"/>
    <w:rsid w:val="00D37D2F"/>
    <w:rsid w:val="00D40016"/>
    <w:rsid w:val="00D40137"/>
    <w:rsid w:val="00D4028E"/>
    <w:rsid w:val="00D40EF1"/>
    <w:rsid w:val="00D413E3"/>
    <w:rsid w:val="00D41C6B"/>
    <w:rsid w:val="00D42120"/>
    <w:rsid w:val="00D426C2"/>
    <w:rsid w:val="00D42B67"/>
    <w:rsid w:val="00D42C7F"/>
    <w:rsid w:val="00D432CD"/>
    <w:rsid w:val="00D439F5"/>
    <w:rsid w:val="00D440E2"/>
    <w:rsid w:val="00D449EC"/>
    <w:rsid w:val="00D45688"/>
    <w:rsid w:val="00D458BD"/>
    <w:rsid w:val="00D45C88"/>
    <w:rsid w:val="00D4613B"/>
    <w:rsid w:val="00D464E3"/>
    <w:rsid w:val="00D468EF"/>
    <w:rsid w:val="00D46BD5"/>
    <w:rsid w:val="00D46F2D"/>
    <w:rsid w:val="00D46FBB"/>
    <w:rsid w:val="00D470D1"/>
    <w:rsid w:val="00D472FC"/>
    <w:rsid w:val="00D475E4"/>
    <w:rsid w:val="00D478EB"/>
    <w:rsid w:val="00D47C57"/>
    <w:rsid w:val="00D50058"/>
    <w:rsid w:val="00D50078"/>
    <w:rsid w:val="00D50834"/>
    <w:rsid w:val="00D50D86"/>
    <w:rsid w:val="00D50FE8"/>
    <w:rsid w:val="00D51B9D"/>
    <w:rsid w:val="00D51BD2"/>
    <w:rsid w:val="00D51E00"/>
    <w:rsid w:val="00D52943"/>
    <w:rsid w:val="00D52A1A"/>
    <w:rsid w:val="00D52B93"/>
    <w:rsid w:val="00D5358F"/>
    <w:rsid w:val="00D53E7D"/>
    <w:rsid w:val="00D53EAE"/>
    <w:rsid w:val="00D54171"/>
    <w:rsid w:val="00D547C9"/>
    <w:rsid w:val="00D5497C"/>
    <w:rsid w:val="00D554AD"/>
    <w:rsid w:val="00D5589D"/>
    <w:rsid w:val="00D55971"/>
    <w:rsid w:val="00D55C45"/>
    <w:rsid w:val="00D56E78"/>
    <w:rsid w:val="00D574B3"/>
    <w:rsid w:val="00D57DA4"/>
    <w:rsid w:val="00D6047D"/>
    <w:rsid w:val="00D60BB4"/>
    <w:rsid w:val="00D61089"/>
    <w:rsid w:val="00D62007"/>
    <w:rsid w:val="00D62CE0"/>
    <w:rsid w:val="00D630B7"/>
    <w:rsid w:val="00D6332E"/>
    <w:rsid w:val="00D6335B"/>
    <w:rsid w:val="00D649F8"/>
    <w:rsid w:val="00D653A1"/>
    <w:rsid w:val="00D65438"/>
    <w:rsid w:val="00D656B4"/>
    <w:rsid w:val="00D656E5"/>
    <w:rsid w:val="00D65A38"/>
    <w:rsid w:val="00D67117"/>
    <w:rsid w:val="00D678D7"/>
    <w:rsid w:val="00D678E0"/>
    <w:rsid w:val="00D67EE8"/>
    <w:rsid w:val="00D7056E"/>
    <w:rsid w:val="00D70C48"/>
    <w:rsid w:val="00D711A5"/>
    <w:rsid w:val="00D71760"/>
    <w:rsid w:val="00D72560"/>
    <w:rsid w:val="00D726F2"/>
    <w:rsid w:val="00D72FE1"/>
    <w:rsid w:val="00D7315F"/>
    <w:rsid w:val="00D7328B"/>
    <w:rsid w:val="00D73AB0"/>
    <w:rsid w:val="00D76324"/>
    <w:rsid w:val="00D76551"/>
    <w:rsid w:val="00D76C02"/>
    <w:rsid w:val="00D76F74"/>
    <w:rsid w:val="00D77BB9"/>
    <w:rsid w:val="00D80008"/>
    <w:rsid w:val="00D81094"/>
    <w:rsid w:val="00D81D8B"/>
    <w:rsid w:val="00D81DDA"/>
    <w:rsid w:val="00D8271A"/>
    <w:rsid w:val="00D82FEC"/>
    <w:rsid w:val="00D83279"/>
    <w:rsid w:val="00D833D0"/>
    <w:rsid w:val="00D83A9E"/>
    <w:rsid w:val="00D83C20"/>
    <w:rsid w:val="00D84384"/>
    <w:rsid w:val="00D84399"/>
    <w:rsid w:val="00D84A66"/>
    <w:rsid w:val="00D857A7"/>
    <w:rsid w:val="00D863C3"/>
    <w:rsid w:val="00D863E8"/>
    <w:rsid w:val="00D86F38"/>
    <w:rsid w:val="00D87808"/>
    <w:rsid w:val="00D87960"/>
    <w:rsid w:val="00D8796D"/>
    <w:rsid w:val="00D87ADE"/>
    <w:rsid w:val="00D87E7B"/>
    <w:rsid w:val="00D9039F"/>
    <w:rsid w:val="00D90C76"/>
    <w:rsid w:val="00D911D5"/>
    <w:rsid w:val="00D92B94"/>
    <w:rsid w:val="00D93276"/>
    <w:rsid w:val="00D933CB"/>
    <w:rsid w:val="00D93789"/>
    <w:rsid w:val="00D93A72"/>
    <w:rsid w:val="00D93D58"/>
    <w:rsid w:val="00D93DCF"/>
    <w:rsid w:val="00D94535"/>
    <w:rsid w:val="00D95224"/>
    <w:rsid w:val="00D95B1B"/>
    <w:rsid w:val="00D9626E"/>
    <w:rsid w:val="00D96294"/>
    <w:rsid w:val="00D9646C"/>
    <w:rsid w:val="00D96571"/>
    <w:rsid w:val="00D96901"/>
    <w:rsid w:val="00D96CF1"/>
    <w:rsid w:val="00D96EBD"/>
    <w:rsid w:val="00D96FE2"/>
    <w:rsid w:val="00D9709E"/>
    <w:rsid w:val="00D975EA"/>
    <w:rsid w:val="00D97F82"/>
    <w:rsid w:val="00DA0A74"/>
    <w:rsid w:val="00DA0CAF"/>
    <w:rsid w:val="00DA0DF0"/>
    <w:rsid w:val="00DA0DF5"/>
    <w:rsid w:val="00DA14AD"/>
    <w:rsid w:val="00DA1B8E"/>
    <w:rsid w:val="00DA1E2F"/>
    <w:rsid w:val="00DA1F5C"/>
    <w:rsid w:val="00DA2744"/>
    <w:rsid w:val="00DA2806"/>
    <w:rsid w:val="00DA2F5D"/>
    <w:rsid w:val="00DA3288"/>
    <w:rsid w:val="00DA340F"/>
    <w:rsid w:val="00DA3574"/>
    <w:rsid w:val="00DA3776"/>
    <w:rsid w:val="00DA382C"/>
    <w:rsid w:val="00DA3AFB"/>
    <w:rsid w:val="00DA4408"/>
    <w:rsid w:val="00DA442B"/>
    <w:rsid w:val="00DA4DC7"/>
    <w:rsid w:val="00DA4DE2"/>
    <w:rsid w:val="00DA4FA3"/>
    <w:rsid w:val="00DA4FBD"/>
    <w:rsid w:val="00DA5B84"/>
    <w:rsid w:val="00DA5C9C"/>
    <w:rsid w:val="00DA5E71"/>
    <w:rsid w:val="00DA5EE1"/>
    <w:rsid w:val="00DA725D"/>
    <w:rsid w:val="00DA754C"/>
    <w:rsid w:val="00DA767E"/>
    <w:rsid w:val="00DA76AC"/>
    <w:rsid w:val="00DA77F9"/>
    <w:rsid w:val="00DA7AF3"/>
    <w:rsid w:val="00DA7EF3"/>
    <w:rsid w:val="00DA7F16"/>
    <w:rsid w:val="00DB024A"/>
    <w:rsid w:val="00DB0AE1"/>
    <w:rsid w:val="00DB0C6A"/>
    <w:rsid w:val="00DB11AD"/>
    <w:rsid w:val="00DB198F"/>
    <w:rsid w:val="00DB1B7E"/>
    <w:rsid w:val="00DB1DC3"/>
    <w:rsid w:val="00DB2AA9"/>
    <w:rsid w:val="00DB31BC"/>
    <w:rsid w:val="00DB33D1"/>
    <w:rsid w:val="00DB34C7"/>
    <w:rsid w:val="00DB37C8"/>
    <w:rsid w:val="00DB39C1"/>
    <w:rsid w:val="00DB3B3B"/>
    <w:rsid w:val="00DB4816"/>
    <w:rsid w:val="00DB5106"/>
    <w:rsid w:val="00DB51A6"/>
    <w:rsid w:val="00DB526C"/>
    <w:rsid w:val="00DB5C7C"/>
    <w:rsid w:val="00DB5FDF"/>
    <w:rsid w:val="00DB6312"/>
    <w:rsid w:val="00DB65CE"/>
    <w:rsid w:val="00DB6E64"/>
    <w:rsid w:val="00DB7461"/>
    <w:rsid w:val="00DB7D99"/>
    <w:rsid w:val="00DC00E6"/>
    <w:rsid w:val="00DC0AF2"/>
    <w:rsid w:val="00DC1573"/>
    <w:rsid w:val="00DC16FB"/>
    <w:rsid w:val="00DC19FF"/>
    <w:rsid w:val="00DC1D06"/>
    <w:rsid w:val="00DC25B1"/>
    <w:rsid w:val="00DC3311"/>
    <w:rsid w:val="00DC3FFA"/>
    <w:rsid w:val="00DC4572"/>
    <w:rsid w:val="00DC4ED1"/>
    <w:rsid w:val="00DC5A1E"/>
    <w:rsid w:val="00DC6004"/>
    <w:rsid w:val="00DC6AA3"/>
    <w:rsid w:val="00DC6B9B"/>
    <w:rsid w:val="00DC7AEA"/>
    <w:rsid w:val="00DD0BA6"/>
    <w:rsid w:val="00DD0D61"/>
    <w:rsid w:val="00DD0D7B"/>
    <w:rsid w:val="00DD0E36"/>
    <w:rsid w:val="00DD2583"/>
    <w:rsid w:val="00DD356E"/>
    <w:rsid w:val="00DD3F28"/>
    <w:rsid w:val="00DD3FE3"/>
    <w:rsid w:val="00DD54CC"/>
    <w:rsid w:val="00DD58C4"/>
    <w:rsid w:val="00DD6720"/>
    <w:rsid w:val="00DD781F"/>
    <w:rsid w:val="00DD7880"/>
    <w:rsid w:val="00DD7EA4"/>
    <w:rsid w:val="00DE0184"/>
    <w:rsid w:val="00DE06AB"/>
    <w:rsid w:val="00DE0877"/>
    <w:rsid w:val="00DE1D83"/>
    <w:rsid w:val="00DE216D"/>
    <w:rsid w:val="00DE28E1"/>
    <w:rsid w:val="00DE29B6"/>
    <w:rsid w:val="00DE2B5A"/>
    <w:rsid w:val="00DE2C52"/>
    <w:rsid w:val="00DE2D07"/>
    <w:rsid w:val="00DE2FB1"/>
    <w:rsid w:val="00DE495D"/>
    <w:rsid w:val="00DE5063"/>
    <w:rsid w:val="00DE53B1"/>
    <w:rsid w:val="00DE542C"/>
    <w:rsid w:val="00DE68EA"/>
    <w:rsid w:val="00DE7346"/>
    <w:rsid w:val="00DE7990"/>
    <w:rsid w:val="00DE7BBF"/>
    <w:rsid w:val="00DE7CBA"/>
    <w:rsid w:val="00DE7F57"/>
    <w:rsid w:val="00DF018E"/>
    <w:rsid w:val="00DF0AFE"/>
    <w:rsid w:val="00DF1DA8"/>
    <w:rsid w:val="00DF1E31"/>
    <w:rsid w:val="00DF2A2A"/>
    <w:rsid w:val="00DF3264"/>
    <w:rsid w:val="00DF35CD"/>
    <w:rsid w:val="00DF3DD3"/>
    <w:rsid w:val="00DF408B"/>
    <w:rsid w:val="00DF536D"/>
    <w:rsid w:val="00DF5460"/>
    <w:rsid w:val="00DF6A1F"/>
    <w:rsid w:val="00DF72EC"/>
    <w:rsid w:val="00DF7838"/>
    <w:rsid w:val="00DF78F0"/>
    <w:rsid w:val="00E005C8"/>
    <w:rsid w:val="00E012E6"/>
    <w:rsid w:val="00E014DE"/>
    <w:rsid w:val="00E01AA6"/>
    <w:rsid w:val="00E01C7F"/>
    <w:rsid w:val="00E026FA"/>
    <w:rsid w:val="00E02953"/>
    <w:rsid w:val="00E02F95"/>
    <w:rsid w:val="00E03167"/>
    <w:rsid w:val="00E04060"/>
    <w:rsid w:val="00E0443F"/>
    <w:rsid w:val="00E04675"/>
    <w:rsid w:val="00E05EE9"/>
    <w:rsid w:val="00E06109"/>
    <w:rsid w:val="00E06756"/>
    <w:rsid w:val="00E06B49"/>
    <w:rsid w:val="00E0766D"/>
    <w:rsid w:val="00E107A1"/>
    <w:rsid w:val="00E12055"/>
    <w:rsid w:val="00E12A96"/>
    <w:rsid w:val="00E12FA8"/>
    <w:rsid w:val="00E1311C"/>
    <w:rsid w:val="00E13D62"/>
    <w:rsid w:val="00E13FBC"/>
    <w:rsid w:val="00E14561"/>
    <w:rsid w:val="00E14D28"/>
    <w:rsid w:val="00E155B9"/>
    <w:rsid w:val="00E15D34"/>
    <w:rsid w:val="00E161DC"/>
    <w:rsid w:val="00E16202"/>
    <w:rsid w:val="00E16C9F"/>
    <w:rsid w:val="00E16DFF"/>
    <w:rsid w:val="00E170C3"/>
    <w:rsid w:val="00E17236"/>
    <w:rsid w:val="00E1798C"/>
    <w:rsid w:val="00E201B4"/>
    <w:rsid w:val="00E205C7"/>
    <w:rsid w:val="00E20B39"/>
    <w:rsid w:val="00E20C15"/>
    <w:rsid w:val="00E20F4D"/>
    <w:rsid w:val="00E20FF3"/>
    <w:rsid w:val="00E2195B"/>
    <w:rsid w:val="00E221CB"/>
    <w:rsid w:val="00E22226"/>
    <w:rsid w:val="00E22E03"/>
    <w:rsid w:val="00E22E0D"/>
    <w:rsid w:val="00E233BE"/>
    <w:rsid w:val="00E23E33"/>
    <w:rsid w:val="00E24965"/>
    <w:rsid w:val="00E2540A"/>
    <w:rsid w:val="00E254E9"/>
    <w:rsid w:val="00E25C2E"/>
    <w:rsid w:val="00E26E1C"/>
    <w:rsid w:val="00E27F8E"/>
    <w:rsid w:val="00E30715"/>
    <w:rsid w:val="00E30D9D"/>
    <w:rsid w:val="00E31E0F"/>
    <w:rsid w:val="00E31F4A"/>
    <w:rsid w:val="00E31F60"/>
    <w:rsid w:val="00E32340"/>
    <w:rsid w:val="00E32970"/>
    <w:rsid w:val="00E33CD8"/>
    <w:rsid w:val="00E33E66"/>
    <w:rsid w:val="00E3460D"/>
    <w:rsid w:val="00E34A0F"/>
    <w:rsid w:val="00E3551C"/>
    <w:rsid w:val="00E35609"/>
    <w:rsid w:val="00E35990"/>
    <w:rsid w:val="00E364D4"/>
    <w:rsid w:val="00E37A33"/>
    <w:rsid w:val="00E37CF0"/>
    <w:rsid w:val="00E37D8F"/>
    <w:rsid w:val="00E40288"/>
    <w:rsid w:val="00E407A4"/>
    <w:rsid w:val="00E416A3"/>
    <w:rsid w:val="00E4189B"/>
    <w:rsid w:val="00E42B2F"/>
    <w:rsid w:val="00E42D9D"/>
    <w:rsid w:val="00E42F3F"/>
    <w:rsid w:val="00E42F74"/>
    <w:rsid w:val="00E42FE3"/>
    <w:rsid w:val="00E4301B"/>
    <w:rsid w:val="00E431B9"/>
    <w:rsid w:val="00E432C9"/>
    <w:rsid w:val="00E4384E"/>
    <w:rsid w:val="00E43B92"/>
    <w:rsid w:val="00E445E5"/>
    <w:rsid w:val="00E44C94"/>
    <w:rsid w:val="00E4515B"/>
    <w:rsid w:val="00E452ED"/>
    <w:rsid w:val="00E459FB"/>
    <w:rsid w:val="00E45BBB"/>
    <w:rsid w:val="00E45F9A"/>
    <w:rsid w:val="00E468DB"/>
    <w:rsid w:val="00E47D71"/>
    <w:rsid w:val="00E50466"/>
    <w:rsid w:val="00E50648"/>
    <w:rsid w:val="00E507D7"/>
    <w:rsid w:val="00E507E5"/>
    <w:rsid w:val="00E5082E"/>
    <w:rsid w:val="00E50C42"/>
    <w:rsid w:val="00E51528"/>
    <w:rsid w:val="00E51A99"/>
    <w:rsid w:val="00E51C0C"/>
    <w:rsid w:val="00E51D6B"/>
    <w:rsid w:val="00E52AEA"/>
    <w:rsid w:val="00E5341E"/>
    <w:rsid w:val="00E534BD"/>
    <w:rsid w:val="00E5485A"/>
    <w:rsid w:val="00E54E37"/>
    <w:rsid w:val="00E54E7D"/>
    <w:rsid w:val="00E55269"/>
    <w:rsid w:val="00E55494"/>
    <w:rsid w:val="00E55935"/>
    <w:rsid w:val="00E559FB"/>
    <w:rsid w:val="00E55A7B"/>
    <w:rsid w:val="00E56A8B"/>
    <w:rsid w:val="00E56DFD"/>
    <w:rsid w:val="00E577CF"/>
    <w:rsid w:val="00E60380"/>
    <w:rsid w:val="00E607FC"/>
    <w:rsid w:val="00E60E5C"/>
    <w:rsid w:val="00E611F8"/>
    <w:rsid w:val="00E61782"/>
    <w:rsid w:val="00E62F98"/>
    <w:rsid w:val="00E63203"/>
    <w:rsid w:val="00E63BD2"/>
    <w:rsid w:val="00E64CF0"/>
    <w:rsid w:val="00E65177"/>
    <w:rsid w:val="00E651E6"/>
    <w:rsid w:val="00E65842"/>
    <w:rsid w:val="00E66BA9"/>
    <w:rsid w:val="00E66C99"/>
    <w:rsid w:val="00E67081"/>
    <w:rsid w:val="00E67139"/>
    <w:rsid w:val="00E6787F"/>
    <w:rsid w:val="00E67E4D"/>
    <w:rsid w:val="00E67F2F"/>
    <w:rsid w:val="00E67F60"/>
    <w:rsid w:val="00E70096"/>
    <w:rsid w:val="00E70A34"/>
    <w:rsid w:val="00E70F8E"/>
    <w:rsid w:val="00E712F3"/>
    <w:rsid w:val="00E7138A"/>
    <w:rsid w:val="00E71C76"/>
    <w:rsid w:val="00E7212D"/>
    <w:rsid w:val="00E721B4"/>
    <w:rsid w:val="00E72BB1"/>
    <w:rsid w:val="00E72E9C"/>
    <w:rsid w:val="00E732F6"/>
    <w:rsid w:val="00E73370"/>
    <w:rsid w:val="00E738C6"/>
    <w:rsid w:val="00E73BCD"/>
    <w:rsid w:val="00E73F30"/>
    <w:rsid w:val="00E742CF"/>
    <w:rsid w:val="00E74D87"/>
    <w:rsid w:val="00E76EC3"/>
    <w:rsid w:val="00E776C3"/>
    <w:rsid w:val="00E77A2B"/>
    <w:rsid w:val="00E801C6"/>
    <w:rsid w:val="00E815D0"/>
    <w:rsid w:val="00E81E81"/>
    <w:rsid w:val="00E8208C"/>
    <w:rsid w:val="00E82BD8"/>
    <w:rsid w:val="00E83087"/>
    <w:rsid w:val="00E83441"/>
    <w:rsid w:val="00E837DD"/>
    <w:rsid w:val="00E83A9E"/>
    <w:rsid w:val="00E83DB1"/>
    <w:rsid w:val="00E84168"/>
    <w:rsid w:val="00E84470"/>
    <w:rsid w:val="00E85653"/>
    <w:rsid w:val="00E85E9B"/>
    <w:rsid w:val="00E8667C"/>
    <w:rsid w:val="00E86694"/>
    <w:rsid w:val="00E86AF9"/>
    <w:rsid w:val="00E8774B"/>
    <w:rsid w:val="00E877AC"/>
    <w:rsid w:val="00E90721"/>
    <w:rsid w:val="00E907F7"/>
    <w:rsid w:val="00E90B1B"/>
    <w:rsid w:val="00E91F77"/>
    <w:rsid w:val="00E926AF"/>
    <w:rsid w:val="00E929B1"/>
    <w:rsid w:val="00E92AEC"/>
    <w:rsid w:val="00E92F36"/>
    <w:rsid w:val="00E931DF"/>
    <w:rsid w:val="00E931FB"/>
    <w:rsid w:val="00E9372A"/>
    <w:rsid w:val="00E93A39"/>
    <w:rsid w:val="00E94353"/>
    <w:rsid w:val="00E94617"/>
    <w:rsid w:val="00E94EF0"/>
    <w:rsid w:val="00E95394"/>
    <w:rsid w:val="00E953F4"/>
    <w:rsid w:val="00E9562D"/>
    <w:rsid w:val="00E9624A"/>
    <w:rsid w:val="00E964DB"/>
    <w:rsid w:val="00E96746"/>
    <w:rsid w:val="00E972C9"/>
    <w:rsid w:val="00E97AFE"/>
    <w:rsid w:val="00E97C23"/>
    <w:rsid w:val="00EA023C"/>
    <w:rsid w:val="00EA04E8"/>
    <w:rsid w:val="00EA091C"/>
    <w:rsid w:val="00EA0B32"/>
    <w:rsid w:val="00EA1832"/>
    <w:rsid w:val="00EA206F"/>
    <w:rsid w:val="00EA2D5C"/>
    <w:rsid w:val="00EA3E6C"/>
    <w:rsid w:val="00EA4588"/>
    <w:rsid w:val="00EA4614"/>
    <w:rsid w:val="00EA5E53"/>
    <w:rsid w:val="00EA7201"/>
    <w:rsid w:val="00EA7D3A"/>
    <w:rsid w:val="00EB0798"/>
    <w:rsid w:val="00EB0FE9"/>
    <w:rsid w:val="00EB1C8B"/>
    <w:rsid w:val="00EB1D4A"/>
    <w:rsid w:val="00EB1F5A"/>
    <w:rsid w:val="00EB2879"/>
    <w:rsid w:val="00EB3011"/>
    <w:rsid w:val="00EB3108"/>
    <w:rsid w:val="00EB345F"/>
    <w:rsid w:val="00EB3E21"/>
    <w:rsid w:val="00EB3E4B"/>
    <w:rsid w:val="00EB4005"/>
    <w:rsid w:val="00EB417A"/>
    <w:rsid w:val="00EB5609"/>
    <w:rsid w:val="00EB5BE5"/>
    <w:rsid w:val="00EB633E"/>
    <w:rsid w:val="00EB68A1"/>
    <w:rsid w:val="00EB6ADA"/>
    <w:rsid w:val="00EB6FDE"/>
    <w:rsid w:val="00EB7061"/>
    <w:rsid w:val="00EB7160"/>
    <w:rsid w:val="00EB74CB"/>
    <w:rsid w:val="00EB7C38"/>
    <w:rsid w:val="00EB7EF1"/>
    <w:rsid w:val="00EC01F1"/>
    <w:rsid w:val="00EC0352"/>
    <w:rsid w:val="00EC17D6"/>
    <w:rsid w:val="00EC1854"/>
    <w:rsid w:val="00EC204D"/>
    <w:rsid w:val="00EC220E"/>
    <w:rsid w:val="00EC280A"/>
    <w:rsid w:val="00EC2FC8"/>
    <w:rsid w:val="00EC3139"/>
    <w:rsid w:val="00EC3389"/>
    <w:rsid w:val="00EC3BF5"/>
    <w:rsid w:val="00EC3CCB"/>
    <w:rsid w:val="00EC4487"/>
    <w:rsid w:val="00EC4DB5"/>
    <w:rsid w:val="00EC53B1"/>
    <w:rsid w:val="00EC5E7D"/>
    <w:rsid w:val="00EC6886"/>
    <w:rsid w:val="00EC6F0C"/>
    <w:rsid w:val="00EC73D7"/>
    <w:rsid w:val="00ED0018"/>
    <w:rsid w:val="00ED02DC"/>
    <w:rsid w:val="00ED03A8"/>
    <w:rsid w:val="00ED08F9"/>
    <w:rsid w:val="00ED0ED3"/>
    <w:rsid w:val="00ED1665"/>
    <w:rsid w:val="00ED1763"/>
    <w:rsid w:val="00ED1D8B"/>
    <w:rsid w:val="00ED2F4B"/>
    <w:rsid w:val="00ED32EE"/>
    <w:rsid w:val="00ED5337"/>
    <w:rsid w:val="00ED572E"/>
    <w:rsid w:val="00ED5B4D"/>
    <w:rsid w:val="00ED6F41"/>
    <w:rsid w:val="00ED7079"/>
    <w:rsid w:val="00ED78FA"/>
    <w:rsid w:val="00ED7E4F"/>
    <w:rsid w:val="00EE06D4"/>
    <w:rsid w:val="00EE0CA1"/>
    <w:rsid w:val="00EE0F5F"/>
    <w:rsid w:val="00EE1DFA"/>
    <w:rsid w:val="00EE2207"/>
    <w:rsid w:val="00EE2D43"/>
    <w:rsid w:val="00EE2F13"/>
    <w:rsid w:val="00EE3217"/>
    <w:rsid w:val="00EE3444"/>
    <w:rsid w:val="00EE3C69"/>
    <w:rsid w:val="00EE4294"/>
    <w:rsid w:val="00EE49D0"/>
    <w:rsid w:val="00EE54D3"/>
    <w:rsid w:val="00EE5B8F"/>
    <w:rsid w:val="00EE5F9F"/>
    <w:rsid w:val="00EE6194"/>
    <w:rsid w:val="00EE61F0"/>
    <w:rsid w:val="00EE6DA3"/>
    <w:rsid w:val="00EE75D1"/>
    <w:rsid w:val="00EE7CC1"/>
    <w:rsid w:val="00EF0055"/>
    <w:rsid w:val="00EF0204"/>
    <w:rsid w:val="00EF2828"/>
    <w:rsid w:val="00EF3322"/>
    <w:rsid w:val="00EF36B6"/>
    <w:rsid w:val="00EF3C5A"/>
    <w:rsid w:val="00EF3C7A"/>
    <w:rsid w:val="00EF467D"/>
    <w:rsid w:val="00EF46D6"/>
    <w:rsid w:val="00EF579D"/>
    <w:rsid w:val="00EF57EF"/>
    <w:rsid w:val="00EF5BA8"/>
    <w:rsid w:val="00EF62DC"/>
    <w:rsid w:val="00EF65D8"/>
    <w:rsid w:val="00EF69D1"/>
    <w:rsid w:val="00EF74D9"/>
    <w:rsid w:val="00EF78B4"/>
    <w:rsid w:val="00EF7B12"/>
    <w:rsid w:val="00EF7E05"/>
    <w:rsid w:val="00EF7E47"/>
    <w:rsid w:val="00EF7E76"/>
    <w:rsid w:val="00F00474"/>
    <w:rsid w:val="00F01A4B"/>
    <w:rsid w:val="00F01FD1"/>
    <w:rsid w:val="00F02FD3"/>
    <w:rsid w:val="00F03EEE"/>
    <w:rsid w:val="00F03F07"/>
    <w:rsid w:val="00F04F41"/>
    <w:rsid w:val="00F0548D"/>
    <w:rsid w:val="00F05BE8"/>
    <w:rsid w:val="00F05C85"/>
    <w:rsid w:val="00F05DFD"/>
    <w:rsid w:val="00F06169"/>
    <w:rsid w:val="00F06C65"/>
    <w:rsid w:val="00F06D20"/>
    <w:rsid w:val="00F0714F"/>
    <w:rsid w:val="00F07F99"/>
    <w:rsid w:val="00F114A2"/>
    <w:rsid w:val="00F115C8"/>
    <w:rsid w:val="00F119C9"/>
    <w:rsid w:val="00F11F88"/>
    <w:rsid w:val="00F12CE7"/>
    <w:rsid w:val="00F140A0"/>
    <w:rsid w:val="00F1432B"/>
    <w:rsid w:val="00F14670"/>
    <w:rsid w:val="00F14BEB"/>
    <w:rsid w:val="00F1514A"/>
    <w:rsid w:val="00F154C1"/>
    <w:rsid w:val="00F15DDF"/>
    <w:rsid w:val="00F16573"/>
    <w:rsid w:val="00F16626"/>
    <w:rsid w:val="00F16708"/>
    <w:rsid w:val="00F16EBE"/>
    <w:rsid w:val="00F1705A"/>
    <w:rsid w:val="00F210BF"/>
    <w:rsid w:val="00F21C8F"/>
    <w:rsid w:val="00F21CEC"/>
    <w:rsid w:val="00F22E51"/>
    <w:rsid w:val="00F23084"/>
    <w:rsid w:val="00F24214"/>
    <w:rsid w:val="00F24CF0"/>
    <w:rsid w:val="00F24DA5"/>
    <w:rsid w:val="00F2528E"/>
    <w:rsid w:val="00F252DB"/>
    <w:rsid w:val="00F257F6"/>
    <w:rsid w:val="00F26027"/>
    <w:rsid w:val="00F260A6"/>
    <w:rsid w:val="00F26AC3"/>
    <w:rsid w:val="00F26DBE"/>
    <w:rsid w:val="00F2742F"/>
    <w:rsid w:val="00F274A8"/>
    <w:rsid w:val="00F27B39"/>
    <w:rsid w:val="00F3072F"/>
    <w:rsid w:val="00F312CE"/>
    <w:rsid w:val="00F31C31"/>
    <w:rsid w:val="00F31CBC"/>
    <w:rsid w:val="00F31E27"/>
    <w:rsid w:val="00F31E51"/>
    <w:rsid w:val="00F32129"/>
    <w:rsid w:val="00F3287E"/>
    <w:rsid w:val="00F334AD"/>
    <w:rsid w:val="00F3367C"/>
    <w:rsid w:val="00F33AF8"/>
    <w:rsid w:val="00F34198"/>
    <w:rsid w:val="00F34B3E"/>
    <w:rsid w:val="00F35737"/>
    <w:rsid w:val="00F358E1"/>
    <w:rsid w:val="00F35C1C"/>
    <w:rsid w:val="00F362A0"/>
    <w:rsid w:val="00F36782"/>
    <w:rsid w:val="00F369C6"/>
    <w:rsid w:val="00F36A45"/>
    <w:rsid w:val="00F36FCD"/>
    <w:rsid w:val="00F371CD"/>
    <w:rsid w:val="00F37217"/>
    <w:rsid w:val="00F376E4"/>
    <w:rsid w:val="00F37873"/>
    <w:rsid w:val="00F4042D"/>
    <w:rsid w:val="00F405F9"/>
    <w:rsid w:val="00F40607"/>
    <w:rsid w:val="00F41746"/>
    <w:rsid w:val="00F419C9"/>
    <w:rsid w:val="00F41C9A"/>
    <w:rsid w:val="00F41F4C"/>
    <w:rsid w:val="00F41FF8"/>
    <w:rsid w:val="00F42028"/>
    <w:rsid w:val="00F42084"/>
    <w:rsid w:val="00F4241E"/>
    <w:rsid w:val="00F4249B"/>
    <w:rsid w:val="00F42A4E"/>
    <w:rsid w:val="00F42BD3"/>
    <w:rsid w:val="00F4328B"/>
    <w:rsid w:val="00F43F26"/>
    <w:rsid w:val="00F43FA9"/>
    <w:rsid w:val="00F446EE"/>
    <w:rsid w:val="00F44A57"/>
    <w:rsid w:val="00F44FCD"/>
    <w:rsid w:val="00F4546A"/>
    <w:rsid w:val="00F45E24"/>
    <w:rsid w:val="00F45F5C"/>
    <w:rsid w:val="00F461DC"/>
    <w:rsid w:val="00F465EF"/>
    <w:rsid w:val="00F46753"/>
    <w:rsid w:val="00F46A33"/>
    <w:rsid w:val="00F46CBD"/>
    <w:rsid w:val="00F46F4A"/>
    <w:rsid w:val="00F50232"/>
    <w:rsid w:val="00F51296"/>
    <w:rsid w:val="00F512FC"/>
    <w:rsid w:val="00F51D00"/>
    <w:rsid w:val="00F523AD"/>
    <w:rsid w:val="00F52737"/>
    <w:rsid w:val="00F531BE"/>
    <w:rsid w:val="00F5366C"/>
    <w:rsid w:val="00F542F5"/>
    <w:rsid w:val="00F543C3"/>
    <w:rsid w:val="00F544B9"/>
    <w:rsid w:val="00F54710"/>
    <w:rsid w:val="00F54765"/>
    <w:rsid w:val="00F54D1F"/>
    <w:rsid w:val="00F54E2A"/>
    <w:rsid w:val="00F550A3"/>
    <w:rsid w:val="00F55E00"/>
    <w:rsid w:val="00F56376"/>
    <w:rsid w:val="00F575E6"/>
    <w:rsid w:val="00F5790D"/>
    <w:rsid w:val="00F602B5"/>
    <w:rsid w:val="00F60721"/>
    <w:rsid w:val="00F60D28"/>
    <w:rsid w:val="00F60DA5"/>
    <w:rsid w:val="00F61944"/>
    <w:rsid w:val="00F61D22"/>
    <w:rsid w:val="00F62F3F"/>
    <w:rsid w:val="00F63384"/>
    <w:rsid w:val="00F63541"/>
    <w:rsid w:val="00F63722"/>
    <w:rsid w:val="00F63957"/>
    <w:rsid w:val="00F63D62"/>
    <w:rsid w:val="00F6483C"/>
    <w:rsid w:val="00F65E6E"/>
    <w:rsid w:val="00F66C9E"/>
    <w:rsid w:val="00F67FE8"/>
    <w:rsid w:val="00F71393"/>
    <w:rsid w:val="00F713E8"/>
    <w:rsid w:val="00F71432"/>
    <w:rsid w:val="00F725DE"/>
    <w:rsid w:val="00F7338D"/>
    <w:rsid w:val="00F7357E"/>
    <w:rsid w:val="00F73A17"/>
    <w:rsid w:val="00F73AF0"/>
    <w:rsid w:val="00F73F51"/>
    <w:rsid w:val="00F73F8C"/>
    <w:rsid w:val="00F74558"/>
    <w:rsid w:val="00F74D04"/>
    <w:rsid w:val="00F74DFE"/>
    <w:rsid w:val="00F75343"/>
    <w:rsid w:val="00F753C6"/>
    <w:rsid w:val="00F754EA"/>
    <w:rsid w:val="00F7557A"/>
    <w:rsid w:val="00F77137"/>
    <w:rsid w:val="00F77CB2"/>
    <w:rsid w:val="00F80146"/>
    <w:rsid w:val="00F8018D"/>
    <w:rsid w:val="00F804D7"/>
    <w:rsid w:val="00F80722"/>
    <w:rsid w:val="00F80FAC"/>
    <w:rsid w:val="00F80FBD"/>
    <w:rsid w:val="00F81244"/>
    <w:rsid w:val="00F822F1"/>
    <w:rsid w:val="00F836FA"/>
    <w:rsid w:val="00F83BE4"/>
    <w:rsid w:val="00F84321"/>
    <w:rsid w:val="00F844F3"/>
    <w:rsid w:val="00F8462B"/>
    <w:rsid w:val="00F84652"/>
    <w:rsid w:val="00F85E2D"/>
    <w:rsid w:val="00F86168"/>
    <w:rsid w:val="00F869F8"/>
    <w:rsid w:val="00F87269"/>
    <w:rsid w:val="00F873D4"/>
    <w:rsid w:val="00F87D9C"/>
    <w:rsid w:val="00F87FCD"/>
    <w:rsid w:val="00F9055F"/>
    <w:rsid w:val="00F9096D"/>
    <w:rsid w:val="00F9146D"/>
    <w:rsid w:val="00F915EC"/>
    <w:rsid w:val="00F91B86"/>
    <w:rsid w:val="00F9216C"/>
    <w:rsid w:val="00F921CA"/>
    <w:rsid w:val="00F93BB2"/>
    <w:rsid w:val="00F94474"/>
    <w:rsid w:val="00F946D8"/>
    <w:rsid w:val="00F94ECF"/>
    <w:rsid w:val="00F95438"/>
    <w:rsid w:val="00F9545F"/>
    <w:rsid w:val="00F955DE"/>
    <w:rsid w:val="00F9684D"/>
    <w:rsid w:val="00F96BEF"/>
    <w:rsid w:val="00F96CBF"/>
    <w:rsid w:val="00F96CD2"/>
    <w:rsid w:val="00F96F6D"/>
    <w:rsid w:val="00F971BB"/>
    <w:rsid w:val="00F9797B"/>
    <w:rsid w:val="00F97BEB"/>
    <w:rsid w:val="00FA02FB"/>
    <w:rsid w:val="00FA06CF"/>
    <w:rsid w:val="00FA14D9"/>
    <w:rsid w:val="00FA2362"/>
    <w:rsid w:val="00FA257C"/>
    <w:rsid w:val="00FA278C"/>
    <w:rsid w:val="00FA28C6"/>
    <w:rsid w:val="00FA331F"/>
    <w:rsid w:val="00FA3A78"/>
    <w:rsid w:val="00FA417E"/>
    <w:rsid w:val="00FA5068"/>
    <w:rsid w:val="00FA5140"/>
    <w:rsid w:val="00FA54EF"/>
    <w:rsid w:val="00FA5DC3"/>
    <w:rsid w:val="00FA621D"/>
    <w:rsid w:val="00FA6A71"/>
    <w:rsid w:val="00FA6D27"/>
    <w:rsid w:val="00FA700A"/>
    <w:rsid w:val="00FA7B5C"/>
    <w:rsid w:val="00FB0142"/>
    <w:rsid w:val="00FB04E3"/>
    <w:rsid w:val="00FB0670"/>
    <w:rsid w:val="00FB0994"/>
    <w:rsid w:val="00FB1425"/>
    <w:rsid w:val="00FB1E3F"/>
    <w:rsid w:val="00FB2437"/>
    <w:rsid w:val="00FB2ACC"/>
    <w:rsid w:val="00FB2D1B"/>
    <w:rsid w:val="00FB388A"/>
    <w:rsid w:val="00FB4122"/>
    <w:rsid w:val="00FB4DFA"/>
    <w:rsid w:val="00FB4FF5"/>
    <w:rsid w:val="00FB5010"/>
    <w:rsid w:val="00FB50D9"/>
    <w:rsid w:val="00FB5670"/>
    <w:rsid w:val="00FB625C"/>
    <w:rsid w:val="00FB6716"/>
    <w:rsid w:val="00FB7161"/>
    <w:rsid w:val="00FB7A3C"/>
    <w:rsid w:val="00FC03CD"/>
    <w:rsid w:val="00FC1140"/>
    <w:rsid w:val="00FC1179"/>
    <w:rsid w:val="00FC16A5"/>
    <w:rsid w:val="00FC21D0"/>
    <w:rsid w:val="00FC239C"/>
    <w:rsid w:val="00FC374B"/>
    <w:rsid w:val="00FC3A6C"/>
    <w:rsid w:val="00FC3F23"/>
    <w:rsid w:val="00FC4181"/>
    <w:rsid w:val="00FC4DE3"/>
    <w:rsid w:val="00FC52DF"/>
    <w:rsid w:val="00FC5956"/>
    <w:rsid w:val="00FC61F4"/>
    <w:rsid w:val="00FC6506"/>
    <w:rsid w:val="00FC6FB4"/>
    <w:rsid w:val="00FC779D"/>
    <w:rsid w:val="00FD000A"/>
    <w:rsid w:val="00FD04A4"/>
    <w:rsid w:val="00FD05B3"/>
    <w:rsid w:val="00FD193A"/>
    <w:rsid w:val="00FD1A82"/>
    <w:rsid w:val="00FD2779"/>
    <w:rsid w:val="00FD2ABC"/>
    <w:rsid w:val="00FD3683"/>
    <w:rsid w:val="00FD377C"/>
    <w:rsid w:val="00FD3F6B"/>
    <w:rsid w:val="00FD3F82"/>
    <w:rsid w:val="00FD4168"/>
    <w:rsid w:val="00FD488C"/>
    <w:rsid w:val="00FD4DDB"/>
    <w:rsid w:val="00FD5188"/>
    <w:rsid w:val="00FD5327"/>
    <w:rsid w:val="00FD5781"/>
    <w:rsid w:val="00FD63C0"/>
    <w:rsid w:val="00FD6B73"/>
    <w:rsid w:val="00FD6DAA"/>
    <w:rsid w:val="00FD7343"/>
    <w:rsid w:val="00FD7568"/>
    <w:rsid w:val="00FD77A7"/>
    <w:rsid w:val="00FD7B89"/>
    <w:rsid w:val="00FE02EF"/>
    <w:rsid w:val="00FE047B"/>
    <w:rsid w:val="00FE054A"/>
    <w:rsid w:val="00FE0BD0"/>
    <w:rsid w:val="00FE0C75"/>
    <w:rsid w:val="00FE0D44"/>
    <w:rsid w:val="00FE1276"/>
    <w:rsid w:val="00FE1428"/>
    <w:rsid w:val="00FE279B"/>
    <w:rsid w:val="00FE3047"/>
    <w:rsid w:val="00FE3691"/>
    <w:rsid w:val="00FE3C30"/>
    <w:rsid w:val="00FE4625"/>
    <w:rsid w:val="00FE4AAC"/>
    <w:rsid w:val="00FE4AB7"/>
    <w:rsid w:val="00FE4B10"/>
    <w:rsid w:val="00FE4E5D"/>
    <w:rsid w:val="00FE5608"/>
    <w:rsid w:val="00FE5C6E"/>
    <w:rsid w:val="00FE5DDC"/>
    <w:rsid w:val="00FE6767"/>
    <w:rsid w:val="00FE68AD"/>
    <w:rsid w:val="00FE6C87"/>
    <w:rsid w:val="00FE783A"/>
    <w:rsid w:val="00FE7E97"/>
    <w:rsid w:val="00FE7F7D"/>
    <w:rsid w:val="00FF00B8"/>
    <w:rsid w:val="00FF0318"/>
    <w:rsid w:val="00FF0A08"/>
    <w:rsid w:val="00FF0B8F"/>
    <w:rsid w:val="00FF127C"/>
    <w:rsid w:val="00FF1480"/>
    <w:rsid w:val="00FF15B5"/>
    <w:rsid w:val="00FF2773"/>
    <w:rsid w:val="00FF2A7E"/>
    <w:rsid w:val="00FF2B1C"/>
    <w:rsid w:val="00FF2BAA"/>
    <w:rsid w:val="00FF2FA3"/>
    <w:rsid w:val="00FF30A6"/>
    <w:rsid w:val="00FF337C"/>
    <w:rsid w:val="00FF3969"/>
    <w:rsid w:val="00FF3B54"/>
    <w:rsid w:val="00FF3D31"/>
    <w:rsid w:val="00FF54B6"/>
    <w:rsid w:val="00FF5AF3"/>
    <w:rsid w:val="00FF63E5"/>
    <w:rsid w:val="00FF7026"/>
    <w:rsid w:val="00FF708A"/>
    <w:rsid w:val="00FF7A85"/>
    <w:rsid w:val="00FF7B45"/>
    <w:rsid w:val="00FF7EC2"/>
    <w:rsid w:val="00FF7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01C104"/>
  <w15:docId w15:val="{E3BFBA2C-225F-4FB7-891E-F1C710C05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630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C35EE4"/>
    <w:pPr>
      <w:pBdr>
        <w:bottom w:val="single" w:sz="8" w:space="1" w:color="4F81BD" w:themeColor="accent1"/>
      </w:pBdr>
      <w:adjustRightInd w:val="0"/>
      <w:spacing w:before="100" w:after="100" w:line="240" w:lineRule="atLeast"/>
      <w:outlineLvl w:val="0"/>
    </w:pPr>
    <w:rPr>
      <w:rFonts w:eastAsia="Microsoft JhengHei" w:cstheme="majorBidi"/>
      <w:b/>
      <w:bCs/>
      <w:color w:val="365F91" w:themeColor="accent1" w:themeShade="BF"/>
      <w:sz w:val="28"/>
      <w:szCs w:val="28"/>
      <w:u w:val="single"/>
    </w:rPr>
  </w:style>
  <w:style w:type="paragraph" w:styleId="2">
    <w:name w:val="heading 2"/>
    <w:basedOn w:val="1"/>
    <w:link w:val="20"/>
    <w:autoRedefine/>
    <w:uiPriority w:val="9"/>
    <w:unhideWhenUsed/>
    <w:qFormat/>
    <w:rsid w:val="005604B0"/>
    <w:pPr>
      <w:numPr>
        <w:numId w:val="19"/>
      </w:numPr>
      <w:pBdr>
        <w:bottom w:val="none" w:sz="0" w:space="0" w:color="auto"/>
      </w:pBdr>
      <w:contextualSpacing/>
      <w:outlineLvl w:val="1"/>
    </w:pPr>
    <w:rPr>
      <w:color w:val="00B050"/>
      <w:sz w:val="24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5E3CCD"/>
    <w:pPr>
      <w:numPr>
        <w:ilvl w:val="2"/>
      </w:numPr>
      <w:kinsoku w:val="0"/>
      <w:overflowPunct w:val="0"/>
      <w:autoSpaceDE w:val="0"/>
      <w:autoSpaceDN w:val="0"/>
      <w:snapToGrid w:val="0"/>
      <w:spacing w:before="60" w:after="60"/>
      <w:contextualSpacing w:val="0"/>
      <w:outlineLvl w:val="2"/>
    </w:pPr>
    <w:rPr>
      <w:rFonts w:eastAsiaTheme="majorEastAsia"/>
      <w:bCs w:val="0"/>
      <w:color w:val="4F81BD" w:themeColor="accent1"/>
      <w:sz w:val="20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B20767"/>
    <w:pPr>
      <w:keepNext/>
      <w:keepLines/>
      <w:numPr>
        <w:ilvl w:val="3"/>
        <w:numId w:val="17"/>
      </w:numPr>
      <w:adjustRightInd w:val="0"/>
      <w:snapToGrid w:val="0"/>
      <w:spacing w:line="240" w:lineRule="atLeast"/>
      <w:outlineLvl w:val="3"/>
    </w:pPr>
    <w:rPr>
      <w:rFonts w:eastAsiaTheme="majorEastAsia" w:cstheme="majorBidi"/>
      <w:b/>
      <w:bCs/>
      <w:iCs/>
      <w:color w:val="632423" w:themeColor="accent2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A1E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link w:val="a5"/>
    <w:autoRedefine/>
    <w:uiPriority w:val="99"/>
    <w:unhideWhenUsed/>
    <w:rsid w:val="00FB1425"/>
    <w:pPr>
      <w:pBdr>
        <w:top w:val="thinThickSmallGap" w:sz="24" w:space="1" w:color="943634" w:themeColor="accent2" w:themeShade="BF"/>
      </w:pBdr>
      <w:tabs>
        <w:tab w:val="center" w:pos="4320"/>
        <w:tab w:val="right" w:pos="8640"/>
      </w:tabs>
      <w:spacing w:line="240" w:lineRule="auto"/>
    </w:pPr>
    <w:rPr>
      <w:rFonts w:ascii="Times New Roman" w:eastAsia="DFKai-SB" w:hAnsi="Times New Roman"/>
      <w:color w:val="000000" w:themeColor="text1"/>
      <w:sz w:val="18"/>
    </w:rPr>
  </w:style>
  <w:style w:type="character" w:customStyle="1" w:styleId="a5">
    <w:name w:val="頁尾 字元"/>
    <w:basedOn w:val="a0"/>
    <w:link w:val="a4"/>
    <w:uiPriority w:val="99"/>
    <w:rsid w:val="00FB1425"/>
    <w:rPr>
      <w:rFonts w:ascii="Times New Roman" w:eastAsia="DFKai-SB" w:hAnsi="Times New Roman"/>
      <w:color w:val="000000" w:themeColor="text1"/>
      <w:sz w:val="18"/>
    </w:rPr>
  </w:style>
  <w:style w:type="paragraph" w:styleId="a6">
    <w:name w:val="header"/>
    <w:link w:val="a7"/>
    <w:autoRedefine/>
    <w:uiPriority w:val="99"/>
    <w:unhideWhenUsed/>
    <w:rsid w:val="00FB1425"/>
    <w:pPr>
      <w:pBdr>
        <w:bottom w:val="thickThinSmallGap" w:sz="24" w:space="1" w:color="622423" w:themeColor="accent2" w:themeShade="7F"/>
      </w:pBdr>
      <w:tabs>
        <w:tab w:val="center" w:pos="4320"/>
        <w:tab w:val="right" w:pos="8640"/>
      </w:tabs>
      <w:spacing w:line="240" w:lineRule="auto"/>
      <w:jc w:val="center"/>
    </w:pPr>
    <w:rPr>
      <w:rFonts w:ascii="Times New Roman" w:eastAsia="DFKai-SB" w:hAnsi="Times New Roman" w:cstheme="majorBidi"/>
      <w:color w:val="000000" w:themeColor="text1"/>
      <w:sz w:val="18"/>
      <w:szCs w:val="32"/>
    </w:rPr>
  </w:style>
  <w:style w:type="character" w:customStyle="1" w:styleId="a7">
    <w:name w:val="頁首 字元"/>
    <w:basedOn w:val="a0"/>
    <w:link w:val="a6"/>
    <w:uiPriority w:val="99"/>
    <w:rsid w:val="00FB1425"/>
    <w:rPr>
      <w:rFonts w:ascii="Times New Roman" w:eastAsia="DFKai-SB" w:hAnsi="Times New Roman" w:cstheme="majorBidi"/>
      <w:color w:val="000000" w:themeColor="text1"/>
      <w:sz w:val="18"/>
      <w:szCs w:val="32"/>
    </w:rPr>
  </w:style>
  <w:style w:type="paragraph" w:styleId="a8">
    <w:name w:val="Subtitle"/>
    <w:basedOn w:val="a"/>
    <w:next w:val="a"/>
    <w:link w:val="a9"/>
    <w:uiPriority w:val="11"/>
    <w:rsid w:val="000A1EBB"/>
    <w:pPr>
      <w:numPr>
        <w:ilvl w:val="1"/>
      </w:numPr>
      <w:ind w:left="851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9">
    <w:name w:val="副標題 字元"/>
    <w:basedOn w:val="a0"/>
    <w:link w:val="a8"/>
    <w:uiPriority w:val="11"/>
    <w:rsid w:val="000A1EB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ubtle Emphasis"/>
    <w:basedOn w:val="a0"/>
    <w:uiPriority w:val="19"/>
    <w:rsid w:val="000A1EBB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rsid w:val="000A1EBB"/>
    <w:rPr>
      <w:i/>
      <w:iCs/>
    </w:rPr>
  </w:style>
  <w:style w:type="character" w:styleId="ac">
    <w:name w:val="Strong"/>
    <w:basedOn w:val="a0"/>
    <w:uiPriority w:val="22"/>
    <w:rsid w:val="000A1EBB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0A1EBB"/>
    <w:rPr>
      <w:rFonts w:ascii="PMingLiU" w:eastAsia="PMingLiU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0A1EBB"/>
    <w:rPr>
      <w:rFonts w:ascii="PMingLiU" w:eastAsia="PMingLiU" w:hAnsi="Times New Roman"/>
      <w:color w:val="000000" w:themeColor="text1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C35EE4"/>
    <w:rPr>
      <w:rFonts w:ascii="Times New Roman" w:eastAsia="Microsoft JhengHei" w:hAnsi="Times New Roman" w:cstheme="majorBidi"/>
      <w:b/>
      <w:bCs/>
      <w:color w:val="365F91" w:themeColor="accent1" w:themeShade="BF"/>
      <w:sz w:val="28"/>
      <w:szCs w:val="28"/>
      <w:u w:val="single"/>
    </w:rPr>
  </w:style>
  <w:style w:type="character" w:customStyle="1" w:styleId="20">
    <w:name w:val="標題 2 字元"/>
    <w:basedOn w:val="a0"/>
    <w:link w:val="2"/>
    <w:uiPriority w:val="9"/>
    <w:rsid w:val="005604B0"/>
    <w:rPr>
      <w:rFonts w:ascii="Times New Roman" w:eastAsia="Microsoft JhengHei" w:hAnsi="Times New Roman" w:cstheme="majorBidi"/>
      <w:b/>
      <w:bCs/>
      <w:color w:val="00B050"/>
      <w:sz w:val="24"/>
      <w:szCs w:val="28"/>
      <w:u w:val="single"/>
    </w:rPr>
  </w:style>
  <w:style w:type="character" w:customStyle="1" w:styleId="30">
    <w:name w:val="標題 3 字元"/>
    <w:basedOn w:val="a0"/>
    <w:link w:val="3"/>
    <w:uiPriority w:val="9"/>
    <w:rsid w:val="005E3CCD"/>
    <w:rPr>
      <w:rFonts w:ascii="Times New Roman" w:eastAsiaTheme="majorEastAsia" w:hAnsi="Times New Roman" w:cstheme="majorBidi"/>
      <w:b/>
      <w:color w:val="4F81BD" w:themeColor="accent1"/>
      <w:sz w:val="20"/>
      <w:szCs w:val="28"/>
      <w:u w:val="single"/>
    </w:rPr>
  </w:style>
  <w:style w:type="paragraph" w:styleId="af">
    <w:name w:val="No Spacing"/>
    <w:autoRedefine/>
    <w:uiPriority w:val="1"/>
    <w:qFormat/>
    <w:rsid w:val="00DE495D"/>
    <w:pPr>
      <w:widowControl w:val="0"/>
      <w:spacing w:after="0" w:line="0" w:lineRule="atLeast"/>
    </w:pPr>
    <w:rPr>
      <w:rFonts w:ascii="Times New Roman" w:eastAsiaTheme="majorEastAsia" w:hAnsi="Times New Roman" w:cstheme="majorBidi"/>
      <w:bCs/>
      <w:iCs/>
      <w:sz w:val="18"/>
    </w:rPr>
  </w:style>
  <w:style w:type="character" w:styleId="af0">
    <w:name w:val="Intense Emphasis"/>
    <w:basedOn w:val="a0"/>
    <w:uiPriority w:val="21"/>
    <w:qFormat/>
    <w:rsid w:val="00707950"/>
    <w:rPr>
      <w:b/>
      <w:bCs/>
      <w:i w:val="0"/>
      <w:iCs/>
      <w:color w:val="000000" w:themeColor="text1"/>
      <w:u w:val="none"/>
      <w:bdr w:val="none" w:sz="0" w:space="0" w:color="auto"/>
      <w:shd w:val="clear" w:color="auto" w:fill="FFFF00"/>
    </w:rPr>
  </w:style>
  <w:style w:type="character" w:styleId="af1">
    <w:name w:val="Subtle Reference"/>
    <w:basedOn w:val="a0"/>
    <w:uiPriority w:val="31"/>
    <w:qFormat/>
    <w:rsid w:val="009D0901"/>
    <w:rPr>
      <w:b/>
      <w:caps w:val="0"/>
      <w:smallCaps w:val="0"/>
      <w:strike w:val="0"/>
      <w:dstrike w:val="0"/>
      <w:vanish w:val="0"/>
      <w:color w:val="F79646" w:themeColor="accent6"/>
      <w:u w:val="none"/>
      <w:vertAlign w:val="baseline"/>
    </w:rPr>
  </w:style>
  <w:style w:type="paragraph" w:styleId="af2">
    <w:name w:val="List Paragraph"/>
    <w:basedOn w:val="a"/>
    <w:uiPriority w:val="34"/>
    <w:rsid w:val="00C35BCE"/>
    <w:pPr>
      <w:contextualSpacing/>
    </w:pPr>
  </w:style>
  <w:style w:type="character" w:customStyle="1" w:styleId="40">
    <w:name w:val="標題 4 字元"/>
    <w:basedOn w:val="a0"/>
    <w:link w:val="4"/>
    <w:uiPriority w:val="9"/>
    <w:rsid w:val="00B20767"/>
    <w:rPr>
      <w:rFonts w:ascii="Times New Roman" w:eastAsiaTheme="majorEastAsia" w:hAnsi="Times New Roman" w:cstheme="majorBidi"/>
      <w:b/>
      <w:bCs/>
      <w:iCs/>
      <w:color w:val="632423" w:themeColor="accent2" w:themeShade="80"/>
      <w:sz w:val="18"/>
    </w:rPr>
  </w:style>
  <w:style w:type="paragraph" w:customStyle="1" w:styleId="Math">
    <w:name w:val="Math"/>
    <w:autoRedefine/>
    <w:qFormat/>
    <w:rsid w:val="00DA5EE1"/>
    <w:pPr>
      <w:widowControl w:val="0"/>
      <w:spacing w:after="0" w:line="0" w:lineRule="atLeast"/>
    </w:pPr>
    <w:rPr>
      <w:rFonts w:ascii="Cambria Math" w:eastAsiaTheme="majorEastAsia" w:hAnsi="Cambria Math" w:cstheme="majorBidi"/>
      <w:bCs/>
      <w:i/>
      <w:iCs/>
      <w:sz w:val="18"/>
    </w:rPr>
  </w:style>
  <w:style w:type="character" w:styleId="af3">
    <w:name w:val="Placeholder Text"/>
    <w:basedOn w:val="a0"/>
    <w:uiPriority w:val="99"/>
    <w:semiHidden/>
    <w:rsid w:val="004C2DCD"/>
    <w:rPr>
      <w:color w:val="808080"/>
    </w:rPr>
  </w:style>
  <w:style w:type="character" w:customStyle="1" w:styleId="Code">
    <w:name w:val="Code"/>
    <w:basedOn w:val="a0"/>
    <w:uiPriority w:val="1"/>
    <w:qFormat/>
    <w:rsid w:val="0063626B"/>
    <w:rPr>
      <w:rFonts w:ascii="Courier New" w:eastAsia="Courier New" w:hAnsi="Courier New"/>
    </w:rPr>
  </w:style>
  <w:style w:type="paragraph" w:customStyle="1" w:styleId="MTDisplayEquation">
    <w:name w:val="MTDisplayEquation"/>
    <w:basedOn w:val="af"/>
    <w:next w:val="af"/>
    <w:link w:val="MTDisplayEquation0"/>
    <w:autoRedefine/>
    <w:qFormat/>
    <w:rsid w:val="00640C00"/>
    <w:pPr>
      <w:adjustRightInd w:val="0"/>
      <w:snapToGrid w:val="0"/>
      <w:spacing w:line="240" w:lineRule="auto"/>
      <w:jc w:val="center"/>
    </w:pPr>
  </w:style>
  <w:style w:type="character" w:customStyle="1" w:styleId="MTDisplayEquation0">
    <w:name w:val="MTDisplayEquation 字元"/>
    <w:basedOn w:val="a0"/>
    <w:link w:val="MTDisplayEquation"/>
    <w:rsid w:val="00640C00"/>
    <w:rPr>
      <w:rFonts w:ascii="Cambria Math" w:eastAsiaTheme="majorEastAsia" w:hAnsi="Cambria Math" w:cstheme="majorBidi"/>
      <w:bCs/>
      <w:iCs/>
      <w:sz w:val="18"/>
    </w:rPr>
  </w:style>
  <w:style w:type="character" w:customStyle="1" w:styleId="MTConvertedEquation">
    <w:name w:val="MTConvertedEquation"/>
    <w:basedOn w:val="a0"/>
    <w:rsid w:val="00640C00"/>
    <w:rPr>
      <w:rFonts w:ascii="Cambria Math" w:hAnsi="Cambria Math"/>
    </w:rPr>
  </w:style>
  <w:style w:type="character" w:styleId="af4">
    <w:name w:val="Book Title"/>
    <w:basedOn w:val="a0"/>
    <w:uiPriority w:val="33"/>
    <w:qFormat/>
    <w:rsid w:val="007233A4"/>
    <w:rPr>
      <w:rFonts w:eastAsia="Times New Roman"/>
      <w:b w:val="0"/>
      <w:bCs/>
      <w:i w:val="0"/>
      <w:iCs/>
      <w:spacing w:val="5"/>
      <w:sz w:val="14"/>
    </w:rPr>
  </w:style>
  <w:style w:type="character" w:styleId="af5">
    <w:name w:val="Hyperlink"/>
    <w:basedOn w:val="a0"/>
    <w:uiPriority w:val="99"/>
    <w:unhideWhenUsed/>
    <w:rsid w:val="003931AB"/>
    <w:rPr>
      <w:color w:val="0000FF" w:themeColor="hyperlink"/>
      <w:u w:val="single"/>
    </w:rPr>
  </w:style>
  <w:style w:type="character" w:styleId="af6">
    <w:name w:val="FollowedHyperlink"/>
    <w:basedOn w:val="a0"/>
    <w:uiPriority w:val="99"/>
    <w:semiHidden/>
    <w:unhideWhenUsed/>
    <w:rsid w:val="00F31E27"/>
    <w:rPr>
      <w:color w:val="800080" w:themeColor="followedHyperlink"/>
      <w:u w:val="single"/>
    </w:rPr>
  </w:style>
  <w:style w:type="paragraph" w:styleId="af7">
    <w:name w:val="caption"/>
    <w:basedOn w:val="a"/>
    <w:next w:val="a"/>
    <w:uiPriority w:val="35"/>
    <w:unhideWhenUsed/>
    <w:qFormat/>
    <w:rsid w:val="00816B19"/>
    <w:pPr>
      <w:spacing w:after="200"/>
    </w:pPr>
    <w:rPr>
      <w:i/>
      <w:iCs/>
      <w:color w:val="1F497D" w:themeColor="text2"/>
      <w:szCs w:val="18"/>
    </w:rPr>
  </w:style>
  <w:style w:type="paragraph" w:styleId="HTML">
    <w:name w:val="HTML Preformatted"/>
    <w:link w:val="HTML0"/>
    <w:autoRedefine/>
    <w:uiPriority w:val="99"/>
    <w:unhideWhenUsed/>
    <w:qFormat/>
    <w:rsid w:val="00DF7838"/>
    <w:pPr>
      <w:widowControl w:val="0"/>
      <w:pBdr>
        <w:top w:val="single" w:sz="6" w:space="8" w:color="D3D3D3"/>
        <w:left w:val="single" w:sz="6" w:space="8" w:color="D3D3D3"/>
        <w:bottom w:val="single" w:sz="6" w:space="8" w:color="D3D3D3"/>
        <w:right w:val="single" w:sz="6" w:space="8" w:color="D3D3D3"/>
      </w:pBdr>
      <w:shd w:val="clear" w:color="auto" w:fill="F7F7F7"/>
      <w:adjustRightInd w:val="0"/>
      <w:snapToGrid w:val="0"/>
      <w:spacing w:after="0" w:line="240" w:lineRule="auto"/>
      <w:contextualSpacing/>
    </w:pPr>
    <w:rPr>
      <w:rFonts w:ascii="Microsoft YaHei Mono" w:hAnsi="Microsoft YaHei Mono" w:cs="Consolas"/>
      <w:color w:val="000000" w:themeColor="text1"/>
      <w:sz w:val="16"/>
      <w:szCs w:val="20"/>
    </w:rPr>
  </w:style>
  <w:style w:type="character" w:customStyle="1" w:styleId="HTML0">
    <w:name w:val="HTML 預設格式 字元"/>
    <w:basedOn w:val="a0"/>
    <w:link w:val="HTML"/>
    <w:uiPriority w:val="99"/>
    <w:rsid w:val="00DF7838"/>
    <w:rPr>
      <w:rFonts w:ascii="Microsoft YaHei Mono" w:hAnsi="Microsoft YaHei Mono" w:cs="Consolas"/>
      <w:color w:val="000000" w:themeColor="text1"/>
      <w:sz w:val="16"/>
      <w:szCs w:val="20"/>
      <w:shd w:val="clear" w:color="auto" w:fill="F7F7F7"/>
    </w:rPr>
  </w:style>
  <w:style w:type="paragraph" w:customStyle="1" w:styleId="11">
    <w:name w:val="頁尾1"/>
    <w:basedOn w:val="a"/>
    <w:rsid w:val="00D00399"/>
    <w:pPr>
      <w:pBdr>
        <w:top w:val="dotted" w:sz="6" w:space="8" w:color="878787"/>
      </w:pBdr>
      <w:spacing w:before="375" w:line="336" w:lineRule="auto"/>
    </w:pPr>
    <w:rPr>
      <w:i/>
      <w:iCs/>
      <w:color w:val="878787"/>
      <w:sz w:val="19"/>
      <w:szCs w:val="19"/>
    </w:rPr>
  </w:style>
  <w:style w:type="character" w:customStyle="1" w:styleId="keyword">
    <w:name w:val="keyword"/>
    <w:basedOn w:val="a0"/>
    <w:rsid w:val="00D00399"/>
    <w:rPr>
      <w:color w:val="0000FF"/>
    </w:rPr>
  </w:style>
  <w:style w:type="character" w:customStyle="1" w:styleId="comment">
    <w:name w:val="comment"/>
    <w:basedOn w:val="a0"/>
    <w:rsid w:val="00D00399"/>
    <w:rPr>
      <w:color w:val="228B22"/>
    </w:rPr>
  </w:style>
  <w:style w:type="paragraph" w:customStyle="1" w:styleId="21">
    <w:name w:val="頁尾2"/>
    <w:basedOn w:val="a"/>
    <w:rsid w:val="00890CDF"/>
    <w:pPr>
      <w:pBdr>
        <w:top w:val="dotted" w:sz="6" w:space="8" w:color="878787"/>
      </w:pBdr>
      <w:spacing w:before="375" w:line="336" w:lineRule="auto"/>
    </w:pPr>
    <w:rPr>
      <w:i/>
      <w:iCs/>
      <w:color w:val="878787"/>
      <w:sz w:val="19"/>
      <w:szCs w:val="19"/>
    </w:rPr>
  </w:style>
  <w:style w:type="character" w:customStyle="1" w:styleId="string">
    <w:name w:val="string"/>
    <w:basedOn w:val="a0"/>
    <w:rsid w:val="00412DA1"/>
    <w:rPr>
      <w:color w:val="A020F0"/>
    </w:rPr>
  </w:style>
  <w:style w:type="paragraph" w:styleId="Web">
    <w:name w:val="Normal (Web)"/>
    <w:basedOn w:val="a"/>
    <w:uiPriority w:val="99"/>
    <w:semiHidden/>
    <w:unhideWhenUsed/>
    <w:rsid w:val="00B22958"/>
    <w:pPr>
      <w:spacing w:after="300"/>
    </w:pPr>
  </w:style>
  <w:style w:type="character" w:customStyle="1" w:styleId="sc11">
    <w:name w:val="sc11"/>
    <w:basedOn w:val="a0"/>
    <w:rsid w:val="006F1C60"/>
    <w:rPr>
      <w:rFonts w:ascii="Microsoft YaHei Mono" w:eastAsia="Microsoft YaHei Mono" w:hAnsi="Microsoft YaHei Mono" w:hint="eastAsia"/>
      <w:color w:val="000000"/>
      <w:sz w:val="20"/>
      <w:szCs w:val="20"/>
    </w:rPr>
  </w:style>
  <w:style w:type="character" w:customStyle="1" w:styleId="sc0">
    <w:name w:val="sc0"/>
    <w:basedOn w:val="a0"/>
    <w:rsid w:val="006F1C60"/>
    <w:rPr>
      <w:rFonts w:ascii="Microsoft YaHei Mono" w:eastAsia="Microsoft YaHei Mono" w:hAnsi="Microsoft YaHei Mono" w:hint="eastAsia"/>
      <w:color w:val="000000"/>
      <w:sz w:val="20"/>
      <w:szCs w:val="20"/>
    </w:rPr>
  </w:style>
  <w:style w:type="character" w:customStyle="1" w:styleId="sc51">
    <w:name w:val="sc51"/>
    <w:basedOn w:val="a0"/>
    <w:rsid w:val="006F1C60"/>
    <w:rPr>
      <w:rFonts w:ascii="Microsoft YaHei Mono" w:eastAsia="Microsoft YaHei Mono" w:hAnsi="Microsoft YaHei Mono" w:hint="eastAsia"/>
      <w:b/>
      <w:bCs/>
      <w:color w:val="0000FF"/>
      <w:sz w:val="20"/>
      <w:szCs w:val="20"/>
    </w:rPr>
  </w:style>
  <w:style w:type="character" w:customStyle="1" w:styleId="sc21">
    <w:name w:val="sc21"/>
    <w:basedOn w:val="a0"/>
    <w:rsid w:val="006F1C60"/>
    <w:rPr>
      <w:rFonts w:ascii="Microsoft YaHei Mono" w:eastAsia="Microsoft YaHei Mono" w:hAnsi="Microsoft YaHei Mono" w:hint="eastAsia"/>
      <w:color w:val="008000"/>
      <w:sz w:val="20"/>
      <w:szCs w:val="20"/>
    </w:rPr>
  </w:style>
  <w:style w:type="character" w:customStyle="1" w:styleId="sc101">
    <w:name w:val="sc101"/>
    <w:basedOn w:val="a0"/>
    <w:rsid w:val="006F1C60"/>
    <w:rPr>
      <w:rFonts w:ascii="Microsoft YaHei Mono" w:eastAsia="Microsoft YaHei Mono" w:hAnsi="Microsoft YaHei Mono" w:hint="eastAsia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6F1C60"/>
    <w:rPr>
      <w:rFonts w:ascii="Microsoft YaHei Mono" w:eastAsia="Microsoft YaHei Mono" w:hAnsi="Microsoft YaHei Mono" w:hint="eastAsia"/>
      <w:color w:val="FF8000"/>
      <w:sz w:val="20"/>
      <w:szCs w:val="20"/>
    </w:rPr>
  </w:style>
  <w:style w:type="character" w:customStyle="1" w:styleId="sc91">
    <w:name w:val="sc91"/>
    <w:basedOn w:val="a0"/>
    <w:rsid w:val="009A6309"/>
    <w:rPr>
      <w:rFonts w:ascii="Microsoft YaHei Mono" w:eastAsia="Microsoft YaHei Mono" w:hAnsi="Microsoft YaHei Mono" w:hint="eastAsia"/>
      <w:color w:val="804000"/>
      <w:sz w:val="20"/>
      <w:szCs w:val="20"/>
    </w:rPr>
  </w:style>
  <w:style w:type="character" w:customStyle="1" w:styleId="sc61">
    <w:name w:val="sc61"/>
    <w:basedOn w:val="a0"/>
    <w:rsid w:val="009A6309"/>
    <w:rPr>
      <w:rFonts w:ascii="Microsoft YaHei Mono" w:eastAsia="Microsoft YaHei Mono" w:hAnsi="Microsoft YaHei Mono" w:hint="eastAsia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2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05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0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oleObject" Target="embeddings/oleObject1.bin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ocuments\&#33258;&#35330;%20Office%20&#31684;&#26412;\Normal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1F0100-B2CC-47BC-9E70-385E6439E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Normal.dotx</Template>
  <TotalTime>34716</TotalTime>
  <Pages>10</Pages>
  <Words>835</Words>
  <Characters>4766</Characters>
  <Application>Microsoft Office Word</Application>
  <DocSecurity>0</DocSecurity>
  <Lines>39</Lines>
  <Paragraphs>11</Paragraphs>
  <ScaleCrop>false</ScaleCrop>
  <Company/>
  <LinksUpToDate>false</LinksUpToDate>
  <CharactersWithSpaces>5590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asdfasdf</dc:title>
  <dc:creator>Chang Chang-Pao</dc:creator>
  <cp:lastModifiedBy>Chang-Pao</cp:lastModifiedBy>
  <cp:revision>4872</cp:revision>
  <cp:lastPrinted>2016-04-13T17:59:00Z</cp:lastPrinted>
  <dcterms:created xsi:type="dcterms:W3CDTF">2013-12-31T07:20:00Z</dcterms:created>
  <dcterms:modified xsi:type="dcterms:W3CDTF">2016-04-27T05:41:00Z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TextFE=新細明</vt:lpwstr>
  </property>
  <property fmtid="{D5CDD505-2E9C-101B-9397-08002B2CF9AE}" pid="5" name="MTPreferences 1">
    <vt:lpwstr>體-ExtB_x000d_
_x000d_
[Sizes]_x000d_
Full=9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</vt:lpwstr>
  </property>
  <property fmtid="{D5CDD505-2E9C-101B-9397-08002B2CF9AE}" pid="6" name="MTPreferences 2">
    <vt:lpwstr>th=25 %_x000d_
SubSupGap=8 %_x000d_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</vt:lpwstr>
  </property>
  <property fmtid="{D5CDD505-2E9C-101B-9397-08002B2CF9AE}" pid="7" name="MTPreferences 3">
    <vt:lpwstr>0 %_x000d_
MinGap=8 %_x000d_
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Mathtype Preference.eqp</vt:lpwstr>
  </property>
</Properties>
</file>